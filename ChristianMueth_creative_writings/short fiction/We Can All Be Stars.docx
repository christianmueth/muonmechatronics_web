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4845" w14:textId="523E41DF" w:rsidR="00420D4E" w:rsidRDefault="00000000" w:rsidP="00420D4E">
      <w:pPr>
        <w:pStyle w:val="Heading1"/>
      </w:pPr>
      <w:sdt>
        <w:sdtPr>
          <w:alias w:val="Enter title:"/>
          <w:tag w:val=""/>
          <w:id w:val="970166931"/>
          <w:placeholder>
            <w:docPart w:val="C847388969ED46368F4B6D66D85A7618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 w:multiLine="1"/>
        </w:sdtPr>
        <w:sdtContent>
          <w:r w:rsidR="00D109FA">
            <w:t>We Can All Be Stars</w:t>
          </w:r>
        </w:sdtContent>
      </w:sdt>
    </w:p>
    <w:p w14:paraId="3DD44640" w14:textId="416B7651" w:rsidR="00420D4E" w:rsidRDefault="00000000" w:rsidP="00420D4E">
      <w:pPr>
        <w:pStyle w:val="Heading2"/>
      </w:pPr>
      <w:sdt>
        <w:sdtPr>
          <w:alias w:val="By:"/>
          <w:tag w:val="By:"/>
          <w:id w:val="-95938124"/>
          <w:placeholder>
            <w:docPart w:val="ABE11347BD6340B899C2E2DA67602C3F"/>
          </w:placeholder>
          <w:showingPlcHdr/>
          <w15:appearance w15:val="hidden"/>
        </w:sdtPr>
        <w:sdtContent>
          <w:r w:rsidR="00420D4E">
            <w:t>By</w:t>
          </w:r>
        </w:sdtContent>
      </w:sdt>
      <w:r w:rsidR="00420D4E">
        <w:t xml:space="preserve"> Christian Mueth</w:t>
      </w:r>
    </w:p>
    <w:p w14:paraId="1B47CAD6" w14:textId="77777777" w:rsidR="00D109FA" w:rsidRDefault="00D109FA" w:rsidP="00D109FA">
      <w:r>
        <w:t>My dome was nicer than Ron’s. People said so. A thousand people, to be precise. I know it was that many people, because they all had given me their shines. Ron had five shines.</w:t>
      </w:r>
    </w:p>
    <w:p w14:paraId="2C3D268C" w14:textId="77777777" w:rsidR="00D109FA" w:rsidRDefault="00D109FA" w:rsidP="00D109FA">
      <w:r>
        <w:t>I didn’t like looking over to Ron’s dome. His wasn’t like mine. My dome was immaculate. The glass had a sparkle to it. Every hologram my dome projected maintained a pristine resolution.</w:t>
      </w:r>
    </w:p>
    <w:p w14:paraId="40FC8FD1" w14:textId="77777777" w:rsidR="00D109FA" w:rsidRDefault="00D109FA" w:rsidP="00D109FA">
      <w:r>
        <w:t>Ron’s dome was fine. Only fine.</w:t>
      </w:r>
    </w:p>
    <w:p w14:paraId="34261F4A" w14:textId="77777777" w:rsidR="00D109FA" w:rsidRDefault="00D109FA" w:rsidP="00D109FA">
      <w:r>
        <w:t xml:space="preserve">My dome’s glow </w:t>
      </w:r>
      <w:r w:rsidRPr="00B03198">
        <w:rPr>
          <w:i/>
        </w:rPr>
        <w:t>was</w:t>
      </w:r>
      <w:r>
        <w:t xml:space="preserve"> running low though. People’s sprites were ignoring my dome at a slightly higher rate, because of this. Worse, my brain was getting blurry, and my stomach was getting the gurgles. I fondled the hose notched to my forehead. Despite my number of shines, the hose wasn’t giving enough of a charge.</w:t>
      </w:r>
    </w:p>
    <w:p w14:paraId="358B35F8" w14:textId="77777777" w:rsidR="00D109FA" w:rsidRDefault="00D109FA" w:rsidP="00D109FA">
      <w:r>
        <w:t>It had been a few days since my dome had been given a joy-jolt. That explained it.</w:t>
      </w:r>
    </w:p>
    <w:p w14:paraId="38A24E00" w14:textId="77777777" w:rsidR="00D109FA" w:rsidRDefault="00D109FA" w:rsidP="00D109FA">
      <w:r>
        <w:t xml:space="preserve">With a sigh, I activated my dome’s holo-transport. My sprite spawned at the joy-store. I could say that I’m not the joy-store’s biggest fan. But I would be fined a ton of fines for saying that. So, I never say that. </w:t>
      </w:r>
    </w:p>
    <w:p w14:paraId="459726D9" w14:textId="77777777" w:rsidR="00D109FA" w:rsidRDefault="00D109FA" w:rsidP="00D109FA">
      <w:r>
        <w:t>The joy-store is fine.</w:t>
      </w:r>
    </w:p>
    <w:p w14:paraId="52BA2C4C" w14:textId="77777777" w:rsidR="00D109FA" w:rsidRDefault="00D109FA" w:rsidP="00D109FA">
      <w:r>
        <w:t xml:space="preserve">There were many things at the joy-store. Some were worth hundreds of shines. Stimulants, narcotics, hallucinogens... Though, they weren’t what I was looking for. </w:t>
      </w:r>
    </w:p>
    <w:p w14:paraId="4B4234CD" w14:textId="77777777" w:rsidR="00D109FA" w:rsidRDefault="00D109FA" w:rsidP="00D109FA">
      <w:r>
        <w:t xml:space="preserve">As I walked across the joy-store’s marble floors, sprites bowed and sent me shines. My skin felt all icky as they did — the sprites’ glimmers faded upon handing out each shine. Some of them gave away their last shine and pixelated away. Yet, the exchange couldn’t be avoided. </w:t>
      </w:r>
      <w:r>
        <w:lastRenderedPageBreak/>
        <w:t>Following order is important. When I passed a sprite that shone brighter than me, I bowed and handed them one of my own shines. I had to. It’s protocol.</w:t>
      </w:r>
    </w:p>
    <w:p w14:paraId="45F08A78" w14:textId="77777777" w:rsidR="00D109FA" w:rsidRDefault="00D109FA" w:rsidP="00D109FA">
      <w:r>
        <w:t>My pace quickened when I saw a glowing kiosk. A joy jolt station. Upon getting closer, the banner overtop it came into view: “We’re all made of stardust. We will all be stars again.”</w:t>
      </w:r>
    </w:p>
    <w:p w14:paraId="37FCE9F2" w14:textId="77777777" w:rsidR="00D109FA" w:rsidRDefault="00D109FA" w:rsidP="00D109FA">
      <w:r>
        <w:t>I muttered the mantra under my breath and handed the kiosk all my shines. The sprite at the kiosk gave me a glittery grin and held out several containers of joy-jolt. My sprite goes to devour one of the containers.</w:t>
      </w:r>
    </w:p>
    <w:p w14:paraId="7CA7C645" w14:textId="77777777" w:rsidR="00D109FA" w:rsidRDefault="00D109FA" w:rsidP="00D109FA">
      <w:r>
        <w:t>I was stupid. So stupid. I should have taken the sprite back to the dome, immediately. A very shiny sprite came up to me. It was big. Angry. As my sprite tried guzzling its joy-jolt, the contents dissipated away. Away, and into the other sprite. I tried to get away, with some of the other containers. Though, I couldn’t. My sprite wouldn’t follow my commands.</w:t>
      </w:r>
    </w:p>
    <w:p w14:paraId="4B6E51B5" w14:textId="77777777" w:rsidR="00D109FA" w:rsidRDefault="00D109FA" w:rsidP="00D109FA">
      <w:r>
        <w:t>It was the order of things — the clout of the other sprite demanded that I give it the containers. So, I did.</w:t>
      </w:r>
    </w:p>
    <w:p w14:paraId="62416458" w14:textId="77777777" w:rsidR="00D109FA" w:rsidRDefault="00D109FA" w:rsidP="00D109FA">
      <w:r>
        <w:t>The sprite left once it had them all. I watched as the light from my own sprite drained, and then finally pixelated away. My holo-transport fizzled off. My dome went dark. My hose went dead.</w:t>
      </w:r>
    </w:p>
    <w:p w14:paraId="01B36AC6" w14:textId="77777777" w:rsidR="00D109FA" w:rsidRDefault="00D109FA" w:rsidP="00D109FA">
      <w:r>
        <w:t>My head was weighed down by an anvil. I tried to stand, then toppled over. All my energy was sapped. I crawled on my elbows, reaching my dome’s glass window.</w:t>
      </w:r>
    </w:p>
    <w:p w14:paraId="5B13E97F" w14:textId="77777777" w:rsidR="00D109FA" w:rsidRDefault="00D109FA" w:rsidP="00D109FA">
      <w:r>
        <w:t>“Help me,” I cried out. “Please, send me a shine! I’m dying!”</w:t>
      </w:r>
    </w:p>
    <w:p w14:paraId="25F1967D" w14:textId="77777777" w:rsidR="00D109FA" w:rsidRDefault="00D109FA" w:rsidP="00D109FA">
      <w:r>
        <w:t>Ron sat back in his chair. He must not have heard me — the dome’s walls must’ve been too thick. I banged again. And again. My fingers clawed the glass. I thrashed. I screamed.</w:t>
      </w:r>
    </w:p>
    <w:p w14:paraId="1AA2C1A1" w14:textId="4E5FF2E9" w:rsidR="00D109FA" w:rsidRPr="00D109FA" w:rsidRDefault="00D109FA" w:rsidP="00D109FA">
      <w:r>
        <w:t>Finally, Ron turned. He grinned. Somebody from the street walked up to him and sent over a shine. He accepted it. Then, he turned away.</w:t>
      </w:r>
    </w:p>
    <w:p w14:paraId="09CFBA11" w14:textId="77777777" w:rsidR="00420D4E" w:rsidRDefault="00000000" w:rsidP="00420D4E">
      <w:pPr>
        <w:pStyle w:val="Heading2"/>
      </w:pPr>
      <w:sdt>
        <w:sdtPr>
          <w:alias w:val="End:"/>
          <w:tag w:val="End:"/>
          <w:id w:val="-1340991933"/>
          <w:placeholder>
            <w:docPart w:val="B2948EC450E64554AF3F124EEDBA4F27"/>
          </w:placeholder>
          <w:temporary/>
          <w:showingPlcHdr/>
          <w15:appearance w15:val="hidden"/>
        </w:sdtPr>
        <w:sdtContent>
          <w:r w:rsidR="00420D4E">
            <w:t>End</w:t>
          </w:r>
        </w:sdtContent>
      </w:sdt>
    </w:p>
    <w:p w14:paraId="3C8BA491" w14:textId="7AC31D4B" w:rsidR="00847C57" w:rsidRPr="00420D4E" w:rsidRDefault="00847C57" w:rsidP="00420D4E"/>
    <w:sectPr w:rsidR="00847C57" w:rsidRPr="00420D4E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226B" w14:textId="77777777" w:rsidR="006C6FE1" w:rsidRDefault="006C6FE1">
      <w:pPr>
        <w:spacing w:line="240" w:lineRule="auto"/>
      </w:pPr>
      <w:r>
        <w:separator/>
      </w:r>
    </w:p>
  </w:endnote>
  <w:endnote w:type="continuationSeparator" w:id="0">
    <w:p w14:paraId="37E9BF86" w14:textId="77777777" w:rsidR="006C6FE1" w:rsidRDefault="006C6F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06E7" w14:textId="77777777" w:rsidR="006C6FE1" w:rsidRDefault="006C6FE1">
      <w:pPr>
        <w:spacing w:line="240" w:lineRule="auto"/>
      </w:pPr>
      <w:r>
        <w:separator/>
      </w:r>
    </w:p>
  </w:footnote>
  <w:footnote w:type="continuationSeparator" w:id="0">
    <w:p w14:paraId="6C69C498" w14:textId="77777777" w:rsidR="006C6FE1" w:rsidRDefault="006C6F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F9396" w14:textId="5F4BACE0" w:rsidR="002B2197" w:rsidRDefault="00000000" w:rsidP="00234DD3">
    <w:pPr>
      <w:pStyle w:val="Header"/>
    </w:pPr>
    <w:sdt>
      <w:sdtPr>
        <w:alias w:val="Author’s Surname:"/>
        <w:tag w:val=""/>
        <w:id w:val="1826322251"/>
        <w:placeholder>
          <w:docPart w:val="D3A4936B7CEA44E2B93A7DE296CB24C7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r w:rsidR="002B2197">
          <w:t>Mueth</w:t>
        </w:r>
      </w:sdtContent>
    </w:sdt>
    <w:r w:rsidR="002B2197">
      <w:t xml:space="preserve"> / </w:t>
    </w:r>
    <w:sdt>
      <w:sdtPr>
        <w:alias w:val="Title:"/>
        <w:tag w:val=""/>
        <w:id w:val="-345250406"/>
        <w:placeholder>
          <w:docPart w:val="4B017C9C11B04C348FF38D3A0FB21ED1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 w:multiLine="1"/>
      </w:sdtPr>
      <w:sdtContent>
        <w:r w:rsidR="00D109FA">
          <w:t>We Can All Be Stars</w:t>
        </w:r>
      </w:sdtContent>
    </w:sdt>
    <w:r w:rsidR="002B2197">
      <w:t xml:space="preserve"> / </w:t>
    </w:r>
    <w:r w:rsidR="002B2197">
      <w:fldChar w:fldCharType="begin"/>
    </w:r>
    <w:r w:rsidR="002B2197">
      <w:instrText xml:space="preserve"> PAGE   \* MERGEFORMAT </w:instrText>
    </w:r>
    <w:r w:rsidR="002B2197">
      <w:fldChar w:fldCharType="separate"/>
    </w:r>
    <w:r w:rsidR="002B2197">
      <w:rPr>
        <w:noProof/>
      </w:rPr>
      <w:t>2</w:t>
    </w:r>
    <w:r w:rsidR="002B2197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F431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FC673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1009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DC8CD9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E0D9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728E9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C064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CA6E92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84D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C2BB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361246">
    <w:abstractNumId w:val="9"/>
  </w:num>
  <w:num w:numId="2" w16cid:durableId="944192918">
    <w:abstractNumId w:val="7"/>
  </w:num>
  <w:num w:numId="3" w16cid:durableId="765689227">
    <w:abstractNumId w:val="6"/>
  </w:num>
  <w:num w:numId="4" w16cid:durableId="1574123202">
    <w:abstractNumId w:val="5"/>
  </w:num>
  <w:num w:numId="5" w16cid:durableId="642273090">
    <w:abstractNumId w:val="4"/>
  </w:num>
  <w:num w:numId="6" w16cid:durableId="2085832281">
    <w:abstractNumId w:val="8"/>
  </w:num>
  <w:num w:numId="7" w16cid:durableId="931082699">
    <w:abstractNumId w:val="3"/>
  </w:num>
  <w:num w:numId="8" w16cid:durableId="1760712459">
    <w:abstractNumId w:val="2"/>
  </w:num>
  <w:num w:numId="9" w16cid:durableId="864444693">
    <w:abstractNumId w:val="1"/>
  </w:num>
  <w:num w:numId="10" w16cid:durableId="147143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55"/>
    <w:rsid w:val="00015EE0"/>
    <w:rsid w:val="00052E95"/>
    <w:rsid w:val="000535C3"/>
    <w:rsid w:val="00062C5F"/>
    <w:rsid w:val="000646B0"/>
    <w:rsid w:val="000A2466"/>
    <w:rsid w:val="000A4538"/>
    <w:rsid w:val="000B3B73"/>
    <w:rsid w:val="000D7065"/>
    <w:rsid w:val="000E0AE4"/>
    <w:rsid w:val="000F03C5"/>
    <w:rsid w:val="00100E37"/>
    <w:rsid w:val="00105FCE"/>
    <w:rsid w:val="00120F8E"/>
    <w:rsid w:val="0012617E"/>
    <w:rsid w:val="00126E6D"/>
    <w:rsid w:val="001305F4"/>
    <w:rsid w:val="00133850"/>
    <w:rsid w:val="00146D37"/>
    <w:rsid w:val="001915FE"/>
    <w:rsid w:val="001A04E4"/>
    <w:rsid w:val="001A365D"/>
    <w:rsid w:val="001E76B5"/>
    <w:rsid w:val="002008AA"/>
    <w:rsid w:val="00200FF5"/>
    <w:rsid w:val="00201671"/>
    <w:rsid w:val="002341B2"/>
    <w:rsid w:val="00234DD3"/>
    <w:rsid w:val="002804FD"/>
    <w:rsid w:val="00280550"/>
    <w:rsid w:val="002A0648"/>
    <w:rsid w:val="002B2197"/>
    <w:rsid w:val="002B361A"/>
    <w:rsid w:val="002C57F7"/>
    <w:rsid w:val="00302969"/>
    <w:rsid w:val="0037760F"/>
    <w:rsid w:val="003915E7"/>
    <w:rsid w:val="003A0551"/>
    <w:rsid w:val="003B5F7A"/>
    <w:rsid w:val="003C5682"/>
    <w:rsid w:val="003D18BD"/>
    <w:rsid w:val="003D4421"/>
    <w:rsid w:val="003E2233"/>
    <w:rsid w:val="003E750E"/>
    <w:rsid w:val="00413DAA"/>
    <w:rsid w:val="00420D4E"/>
    <w:rsid w:val="00425748"/>
    <w:rsid w:val="00431FD0"/>
    <w:rsid w:val="004762CE"/>
    <w:rsid w:val="00477E77"/>
    <w:rsid w:val="00485526"/>
    <w:rsid w:val="00490031"/>
    <w:rsid w:val="004D0019"/>
    <w:rsid w:val="004D1FEC"/>
    <w:rsid w:val="004D37B6"/>
    <w:rsid w:val="00501A34"/>
    <w:rsid w:val="00504B9D"/>
    <w:rsid w:val="0053236E"/>
    <w:rsid w:val="0058013F"/>
    <w:rsid w:val="005966BC"/>
    <w:rsid w:val="005B66C2"/>
    <w:rsid w:val="005C7744"/>
    <w:rsid w:val="005D5140"/>
    <w:rsid w:val="005E21B0"/>
    <w:rsid w:val="005F3BBF"/>
    <w:rsid w:val="0061240E"/>
    <w:rsid w:val="00617F56"/>
    <w:rsid w:val="006223C4"/>
    <w:rsid w:val="00622602"/>
    <w:rsid w:val="00624FED"/>
    <w:rsid w:val="00644DE6"/>
    <w:rsid w:val="006507B0"/>
    <w:rsid w:val="006712AA"/>
    <w:rsid w:val="00696CCA"/>
    <w:rsid w:val="006A372E"/>
    <w:rsid w:val="006A6CBA"/>
    <w:rsid w:val="006B654E"/>
    <w:rsid w:val="006C6FE1"/>
    <w:rsid w:val="006D4B4A"/>
    <w:rsid w:val="006D4E26"/>
    <w:rsid w:val="006E1DE3"/>
    <w:rsid w:val="006E49A4"/>
    <w:rsid w:val="006F1537"/>
    <w:rsid w:val="00736C03"/>
    <w:rsid w:val="00755628"/>
    <w:rsid w:val="007A1319"/>
    <w:rsid w:val="007A611A"/>
    <w:rsid w:val="007A675A"/>
    <w:rsid w:val="007C593D"/>
    <w:rsid w:val="007E7E55"/>
    <w:rsid w:val="00813781"/>
    <w:rsid w:val="00831EB5"/>
    <w:rsid w:val="00837016"/>
    <w:rsid w:val="00837E1B"/>
    <w:rsid w:val="00847C57"/>
    <w:rsid w:val="008547BD"/>
    <w:rsid w:val="00855A44"/>
    <w:rsid w:val="00855B04"/>
    <w:rsid w:val="00867576"/>
    <w:rsid w:val="0087508D"/>
    <w:rsid w:val="008A7B4C"/>
    <w:rsid w:val="008D07E8"/>
    <w:rsid w:val="008E2B12"/>
    <w:rsid w:val="00900CE4"/>
    <w:rsid w:val="00903401"/>
    <w:rsid w:val="00912F2D"/>
    <w:rsid w:val="00925B7A"/>
    <w:rsid w:val="0093072D"/>
    <w:rsid w:val="00993F86"/>
    <w:rsid w:val="0099411A"/>
    <w:rsid w:val="00994D62"/>
    <w:rsid w:val="009B0A02"/>
    <w:rsid w:val="009D10D4"/>
    <w:rsid w:val="009E3382"/>
    <w:rsid w:val="00A22687"/>
    <w:rsid w:val="00A2773A"/>
    <w:rsid w:val="00A31074"/>
    <w:rsid w:val="00A96F49"/>
    <w:rsid w:val="00AC03AB"/>
    <w:rsid w:val="00AC2474"/>
    <w:rsid w:val="00AC6FF3"/>
    <w:rsid w:val="00AF2316"/>
    <w:rsid w:val="00AF7F76"/>
    <w:rsid w:val="00B41D63"/>
    <w:rsid w:val="00B45507"/>
    <w:rsid w:val="00B66BB6"/>
    <w:rsid w:val="00BA2115"/>
    <w:rsid w:val="00BB217C"/>
    <w:rsid w:val="00BB2FD3"/>
    <w:rsid w:val="00BD2BEF"/>
    <w:rsid w:val="00BE0C29"/>
    <w:rsid w:val="00C03634"/>
    <w:rsid w:val="00C130F6"/>
    <w:rsid w:val="00C13C1C"/>
    <w:rsid w:val="00C31F3F"/>
    <w:rsid w:val="00C516F6"/>
    <w:rsid w:val="00C72235"/>
    <w:rsid w:val="00C723AA"/>
    <w:rsid w:val="00C85ED7"/>
    <w:rsid w:val="00C86658"/>
    <w:rsid w:val="00C93C79"/>
    <w:rsid w:val="00C94188"/>
    <w:rsid w:val="00C948ED"/>
    <w:rsid w:val="00C956C3"/>
    <w:rsid w:val="00CA3BA9"/>
    <w:rsid w:val="00CE41AC"/>
    <w:rsid w:val="00CF2823"/>
    <w:rsid w:val="00CF392A"/>
    <w:rsid w:val="00CF3A77"/>
    <w:rsid w:val="00D10238"/>
    <w:rsid w:val="00D109FA"/>
    <w:rsid w:val="00D2340C"/>
    <w:rsid w:val="00D31149"/>
    <w:rsid w:val="00D35ECA"/>
    <w:rsid w:val="00D453E6"/>
    <w:rsid w:val="00D55E02"/>
    <w:rsid w:val="00D75948"/>
    <w:rsid w:val="00D82555"/>
    <w:rsid w:val="00D9173D"/>
    <w:rsid w:val="00D94287"/>
    <w:rsid w:val="00DB4557"/>
    <w:rsid w:val="00E0528E"/>
    <w:rsid w:val="00E818BA"/>
    <w:rsid w:val="00E86707"/>
    <w:rsid w:val="00EA5389"/>
    <w:rsid w:val="00EC7090"/>
    <w:rsid w:val="00ED41DC"/>
    <w:rsid w:val="00ED4A6A"/>
    <w:rsid w:val="00EE08DB"/>
    <w:rsid w:val="00EE1CFE"/>
    <w:rsid w:val="00EE6947"/>
    <w:rsid w:val="00F05C0A"/>
    <w:rsid w:val="00F10F8F"/>
    <w:rsid w:val="00F120F9"/>
    <w:rsid w:val="00F30542"/>
    <w:rsid w:val="00F366AF"/>
    <w:rsid w:val="00F426B5"/>
    <w:rsid w:val="00F5000D"/>
    <w:rsid w:val="00F61C33"/>
    <w:rsid w:val="00F67D7F"/>
    <w:rsid w:val="00F831A3"/>
    <w:rsid w:val="00F8342B"/>
    <w:rsid w:val="00FA24BC"/>
    <w:rsid w:val="00FB0B70"/>
    <w:rsid w:val="00FB6D61"/>
    <w:rsid w:val="00FE4305"/>
    <w:rsid w:val="00FF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12DFBC"/>
  <w15:chartTrackingRefBased/>
  <w15:docId w15:val="{C57FB470-25C0-4DC7-8338-37BDC727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D4E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caps/>
    </w:rPr>
  </w:style>
  <w:style w:type="paragraph" w:styleId="Heading2">
    <w:name w:val="heading 2"/>
    <w:basedOn w:val="Normal"/>
    <w:next w:val="Normal"/>
    <w:link w:val="Heading2Char"/>
    <w:uiPriority w:val="1"/>
    <w:qFormat/>
    <w:pPr>
      <w:keepNext/>
      <w:keepLines/>
      <w:ind w:firstLine="0"/>
      <w:jc w:val="center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3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3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3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1537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</w:rPr>
  </w:style>
  <w:style w:type="paragraph" w:styleId="NoSpacing">
    <w:name w:val="No Spacing"/>
    <w:uiPriority w:val="1"/>
    <w:qFormat/>
    <w:pPr>
      <w:spacing w:line="240" w:lineRule="auto"/>
      <w:ind w:firstLine="0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Emphasis">
    <w:name w:val="Emphasis"/>
    <w:basedOn w:val="DefaultParagraphFont"/>
    <w:uiPriority w:val="7"/>
    <w:qFormat/>
    <w:rPr>
      <w:i w:val="0"/>
      <w:iCs w:val="0"/>
      <w:u w:val="single"/>
    </w:rPr>
  </w:style>
  <w:style w:type="paragraph" w:styleId="Footer">
    <w:name w:val="footer"/>
    <w:basedOn w:val="Normal"/>
    <w:link w:val="FooterChar"/>
    <w:uiPriority w:val="99"/>
    <w:unhideWhenUsed/>
    <w:rsid w:val="009B0A0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A02"/>
  </w:style>
  <w:style w:type="character" w:customStyle="1" w:styleId="Heading4Char">
    <w:name w:val="Heading 4 Char"/>
    <w:basedOn w:val="DefaultParagraphFont"/>
    <w:link w:val="Heading4"/>
    <w:uiPriority w:val="9"/>
    <w:semiHidden/>
    <w:rsid w:val="006F153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3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3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15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1537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6F1537"/>
    <w:pPr>
      <w:pBdr>
        <w:top w:val="single" w:sz="2" w:space="10" w:color="2E74B5" w:themeColor="accent1" w:themeShade="BF" w:shadow="1"/>
        <w:left w:val="single" w:sz="2" w:space="10" w:color="2E74B5" w:themeColor="accent1" w:themeShade="BF" w:shadow="1"/>
        <w:bottom w:val="single" w:sz="2" w:space="10" w:color="2E74B5" w:themeColor="accent1" w:themeShade="BF" w:shadow="1"/>
        <w:right w:val="single" w:sz="2" w:space="10" w:color="2E74B5" w:themeColor="accent1" w:themeShade="BF" w:shadow="1"/>
      </w:pBdr>
      <w:ind w:left="1152" w:right="1152"/>
    </w:pPr>
    <w:rPr>
      <w:i/>
      <w:iCs/>
      <w:color w:val="2E74B5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1537"/>
    <w:rPr>
      <w:color w:val="595959" w:themeColor="text1" w:themeTint="A6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sid w:val="00F305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542"/>
    <w:rPr>
      <w:color w:val="605E5C"/>
      <w:shd w:val="clear" w:color="auto" w:fill="E1DFDD"/>
    </w:rPr>
  </w:style>
  <w:style w:type="paragraph" w:customStyle="1" w:styleId="m3991436781553222275gmail-paragraph">
    <w:name w:val="m_3991436781553222275gmail-paragraph"/>
    <w:basedOn w:val="Normal"/>
    <w:rsid w:val="00C31F3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lang w:eastAsia="en-US"/>
    </w:rPr>
  </w:style>
  <w:style w:type="character" w:customStyle="1" w:styleId="m3991436781553222275gmail-normaltextrun">
    <w:name w:val="m_3991436781553222275gmail-normaltextrun"/>
    <w:basedOn w:val="DefaultParagraphFont"/>
    <w:rsid w:val="00C31F3F"/>
  </w:style>
  <w:style w:type="character" w:customStyle="1" w:styleId="m3991436781553222275gmail-eop">
    <w:name w:val="m_3991436781553222275gmail-eop"/>
    <w:basedOn w:val="DefaultParagraphFont"/>
    <w:rsid w:val="00C31F3F"/>
  </w:style>
  <w:style w:type="paragraph" w:styleId="BalloonText">
    <w:name w:val="Balloon Text"/>
    <w:basedOn w:val="Normal"/>
    <w:link w:val="BalloonTextChar"/>
    <w:uiPriority w:val="99"/>
    <w:semiHidden/>
    <w:unhideWhenUsed/>
    <w:rsid w:val="00C31F3F"/>
    <w:pPr>
      <w:spacing w:line="240" w:lineRule="auto"/>
      <w:ind w:firstLine="0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3F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24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8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73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28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25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89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45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41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8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258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80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41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5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99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33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01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42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173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65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25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7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12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7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9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35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3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4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3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3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9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7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74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07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12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61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46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06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5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AppData\Local\Packages\Microsoft.Office.Desktop_8wekyb3d8bbwe\LocalCache\Roaming\Microsoft\Templates\Story%20manuscript%20form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017C9C11B04C348FF38D3A0FB21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CE368-00BB-447E-90DA-CA38C66FF540}"/>
      </w:docPartPr>
      <w:docPartBody>
        <w:p w:rsidR="00C61C05" w:rsidRDefault="00011BDC">
          <w:pPr>
            <w:pStyle w:val="4B017C9C11B04C348FF38D3A0FB21ED1"/>
          </w:pPr>
          <w:r>
            <w:t>Generally underlining should be used instead of italics, but if uncertain, consult submission guidelines.</w:t>
          </w:r>
        </w:p>
      </w:docPartBody>
    </w:docPart>
    <w:docPart>
      <w:docPartPr>
        <w:name w:val="D3A4936B7CEA44E2B93A7DE296CB2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E16C7-96FB-491A-AFE4-4D1B2BF9943F}"/>
      </w:docPartPr>
      <w:docPartBody>
        <w:p w:rsidR="00011BDC" w:rsidRDefault="00011BDC">
          <w:pPr>
            <w:pStyle w:val="D3A4936B7CEA44E2B93A7DE296CB24C7"/>
          </w:pPr>
          <w:r>
            <w:t>#</w:t>
          </w:r>
        </w:p>
      </w:docPartBody>
    </w:docPart>
    <w:docPart>
      <w:docPartPr>
        <w:name w:val="C847388969ED46368F4B6D66D85A7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FA5FF-D632-456C-BFF8-75F2D8951422}"/>
      </w:docPartPr>
      <w:docPartBody>
        <w:p w:rsidR="00393E1E" w:rsidRDefault="00A13AF7" w:rsidP="00A13AF7">
          <w:pPr>
            <w:pStyle w:val="C847388969ED46368F4B6D66D85A7618"/>
          </w:pPr>
          <w:r>
            <w:t>title</w:t>
          </w:r>
        </w:p>
      </w:docPartBody>
    </w:docPart>
    <w:docPart>
      <w:docPartPr>
        <w:name w:val="ABE11347BD6340B899C2E2DA67602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D27EB-D7A7-4031-B840-570F21F4407B}"/>
      </w:docPartPr>
      <w:docPartBody>
        <w:p w:rsidR="00393E1E" w:rsidRDefault="00A13AF7" w:rsidP="00A13AF7">
          <w:pPr>
            <w:pStyle w:val="ABE11347BD6340B899C2E2DA67602C3F"/>
          </w:pPr>
          <w:r>
            <w:t>By</w:t>
          </w:r>
        </w:p>
      </w:docPartBody>
    </w:docPart>
    <w:docPart>
      <w:docPartPr>
        <w:name w:val="B2948EC450E64554AF3F124EEDBA4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0AC9D-E193-46B4-8F16-A73C39250FD4}"/>
      </w:docPartPr>
      <w:docPartBody>
        <w:p w:rsidR="00393E1E" w:rsidRDefault="00A13AF7" w:rsidP="00A13AF7">
          <w:pPr>
            <w:pStyle w:val="B2948EC450E64554AF3F124EEDBA4F27"/>
          </w:pPr>
          <w:r>
            <w:t>End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DC"/>
    <w:rsid w:val="00011BDC"/>
    <w:rsid w:val="00117476"/>
    <w:rsid w:val="0012617E"/>
    <w:rsid w:val="00393E1E"/>
    <w:rsid w:val="0041760B"/>
    <w:rsid w:val="00473774"/>
    <w:rsid w:val="00825F83"/>
    <w:rsid w:val="00853618"/>
    <w:rsid w:val="00932CF2"/>
    <w:rsid w:val="00A13AF7"/>
    <w:rsid w:val="00B33845"/>
    <w:rsid w:val="00C61C05"/>
    <w:rsid w:val="00EB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017C9C11B04C348FF38D3A0FB21ED1">
    <w:name w:val="4B017C9C11B04C348FF38D3A0FB21ED1"/>
  </w:style>
  <w:style w:type="paragraph" w:customStyle="1" w:styleId="D3A4936B7CEA44E2B93A7DE296CB24C7">
    <w:name w:val="D3A4936B7CEA44E2B93A7DE296CB24C7"/>
  </w:style>
  <w:style w:type="paragraph" w:customStyle="1" w:styleId="ED8E8337F8C84BD0A4786160C022DFF3">
    <w:name w:val="ED8E8337F8C84BD0A4786160C022DFF3"/>
    <w:rsid w:val="00A13AF7"/>
  </w:style>
  <w:style w:type="paragraph" w:customStyle="1" w:styleId="F16BD9E1DA4A41C881416F67A79B2FB1">
    <w:name w:val="F16BD9E1DA4A41C881416F67A79B2FB1"/>
    <w:rsid w:val="00A13AF7"/>
  </w:style>
  <w:style w:type="paragraph" w:customStyle="1" w:styleId="678598285D7C4550941AD1A88EAD30E3">
    <w:name w:val="678598285D7C4550941AD1A88EAD30E3"/>
    <w:rsid w:val="00A13AF7"/>
  </w:style>
  <w:style w:type="paragraph" w:customStyle="1" w:styleId="C847388969ED46368F4B6D66D85A7618">
    <w:name w:val="C847388969ED46368F4B6D66D85A7618"/>
    <w:rsid w:val="00A13AF7"/>
  </w:style>
  <w:style w:type="paragraph" w:customStyle="1" w:styleId="ABE11347BD6340B899C2E2DA67602C3F">
    <w:name w:val="ABE11347BD6340B899C2E2DA67602C3F"/>
    <w:rsid w:val="00A13AF7"/>
  </w:style>
  <w:style w:type="paragraph" w:customStyle="1" w:styleId="B2948EC450E64554AF3F124EEDBA4F27">
    <w:name w:val="B2948EC450E64554AF3F124EEDBA4F27"/>
    <w:rsid w:val="00A13A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ry manuscrip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anuscrip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Story manuscript format</Template>
  <TotalTime>11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Christian Mueth</dc:creator>
  <cp:keywords>Mueth</cp:keywords>
  <dc:description>We Can All Be Stars</dc:description>
  <cp:lastModifiedBy>Christian Mueth</cp:lastModifiedBy>
  <cp:revision>6</cp:revision>
  <dcterms:created xsi:type="dcterms:W3CDTF">2019-02-23T18:58:00Z</dcterms:created>
  <dcterms:modified xsi:type="dcterms:W3CDTF">2026-08-12T12:30:00Z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Owner">
    <vt:lpwstr>Anumol@vidyatech.com</vt:lpwstr>
  </property>
  <property fmtid="{D5CDD505-2E9C-101B-9397-08002B2CF9AE}" pid="11" name="MSIP_Label_f42aa342-8706-4288-bd11-ebb85995028c_SetDate">
    <vt:lpwstr>2018-04-07T03:26:18.6992250Z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Application">
    <vt:lpwstr>Microsoft Azure Information Protection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Sensitivity">
    <vt:lpwstr>General</vt:lpwstr>
  </property>
</Properties>
</file>