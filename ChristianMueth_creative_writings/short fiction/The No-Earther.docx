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F4845" w14:textId="029EE65F" w:rsidR="00420D4E" w:rsidRDefault="00000000" w:rsidP="00420D4E">
      <w:pPr>
        <w:pStyle w:val="Heading1"/>
      </w:pPr>
      <w:sdt>
        <w:sdtPr>
          <w:alias w:val="Enter title:"/>
          <w:tag w:val=""/>
          <w:id w:val="970166931"/>
          <w:placeholder>
            <w:docPart w:val="C847388969ED46368F4B6D66D85A7618"/>
          </w:placeholder>
          <w:dataBinding w:prefixMappings="xmlns:ns0='http://purl.org/dc/elements/1.1/' xmlns:ns1='http://schemas.openxmlformats.org/package/2006/metadata/core-properties' " w:xpath="/ns1:coreProperties[1]/ns0:description[1]" w:storeItemID="{6C3C8BC8-F283-45AE-878A-BAB7291924A1}"/>
          <w15:appearance w15:val="hidden"/>
          <w:text w:multiLine="1"/>
        </w:sdtPr>
        <w:sdtContent>
          <w:r w:rsidR="0042063A">
            <w:t>The No-Earther</w:t>
          </w:r>
        </w:sdtContent>
      </w:sdt>
    </w:p>
    <w:p w14:paraId="3DD44640" w14:textId="79D937B0" w:rsidR="00420D4E" w:rsidRDefault="00000000" w:rsidP="00420D4E">
      <w:pPr>
        <w:pStyle w:val="Heading2"/>
      </w:pPr>
      <w:sdt>
        <w:sdtPr>
          <w:alias w:val="By:"/>
          <w:tag w:val="By:"/>
          <w:id w:val="-95938124"/>
          <w:placeholder>
            <w:docPart w:val="ABE11347BD6340B899C2E2DA67602C3F"/>
          </w:placeholder>
          <w:showingPlcHdr/>
          <w15:appearance w15:val="hidden"/>
        </w:sdtPr>
        <w:sdtContent>
          <w:r w:rsidR="00420D4E">
            <w:t>By</w:t>
          </w:r>
        </w:sdtContent>
      </w:sdt>
      <w:r w:rsidR="00420D4E">
        <w:t xml:space="preserve"> Christian Mueth</w:t>
      </w:r>
    </w:p>
    <w:p w14:paraId="218D06CC" w14:textId="1AD0D851" w:rsidR="0042063A" w:rsidRDefault="0042063A" w:rsidP="0042063A">
      <w:r>
        <w:t xml:space="preserve">A soft blue hue draped Mars’ horizon as the Sun dipped. Grinning, Bradley lifted a pebble from the ruddy silt and skipped it across the pond. </w:t>
      </w:r>
      <w:r w:rsidR="001E1F71">
        <w:t>The</w:t>
      </w:r>
      <w:r>
        <w:t xml:space="preserve"> skipping stopped. A plunk resounded, followed by the yawning of ripples across the water’s surface.</w:t>
      </w:r>
    </w:p>
    <w:p w14:paraId="3A4A74B6" w14:textId="41236500" w:rsidR="0042063A" w:rsidRDefault="0042063A" w:rsidP="0042063A">
      <w:r>
        <w:t>Ted snickered, while wiping a bit of tuna from his face.</w:t>
      </w:r>
    </w:p>
    <w:p w14:paraId="556C3139" w14:textId="77777777" w:rsidR="0042063A" w:rsidRDefault="0042063A" w:rsidP="0042063A">
      <w:r>
        <w:t>“Only two skips,” Ted said. “Please… I could do better than that in my sleep.”</w:t>
      </w:r>
    </w:p>
    <w:p w14:paraId="32A94002" w14:textId="77777777" w:rsidR="0042063A" w:rsidRDefault="0042063A" w:rsidP="0042063A">
      <w:r>
        <w:t xml:space="preserve">“I’d like to see you try,” Bradley said. </w:t>
      </w:r>
    </w:p>
    <w:p w14:paraId="22096093" w14:textId="77777777" w:rsidR="0042063A" w:rsidRDefault="0042063A" w:rsidP="0042063A">
      <w:r>
        <w:t xml:space="preserve">“It’s all in the head. You </w:t>
      </w:r>
      <w:proofErr w:type="gramStart"/>
      <w:r>
        <w:t>have to</w:t>
      </w:r>
      <w:proofErr w:type="gramEnd"/>
      <w:r>
        <w:t xml:space="preserve"> convince yourself that it’ll skip longer, and it just does. Serious.”</w:t>
      </w:r>
    </w:p>
    <w:p w14:paraId="5CCAA4B1" w14:textId="77777777" w:rsidR="0042063A" w:rsidRDefault="0042063A" w:rsidP="0042063A">
      <w:r>
        <w:t>Bradley gave a snort — a pause.</w:t>
      </w:r>
    </w:p>
    <w:p w14:paraId="651D0A77" w14:textId="77777777" w:rsidR="0042063A" w:rsidRDefault="0042063A" w:rsidP="0042063A">
      <w:r>
        <w:t>“Well… Gorgeous weather we’re having.”</w:t>
      </w:r>
    </w:p>
    <w:p w14:paraId="26277436" w14:textId="77777777" w:rsidR="0042063A" w:rsidRDefault="0042063A" w:rsidP="0042063A">
      <w:r>
        <w:t>Ted nodded, as he wrapped up his fishing pole. “Yep. Caught ten fish. Never seen so many.”</w:t>
      </w:r>
    </w:p>
    <w:p w14:paraId="52A2148E" w14:textId="77777777" w:rsidR="0042063A" w:rsidRDefault="0042063A" w:rsidP="0042063A">
      <w:r>
        <w:t>“And the sunset. There’s nothing else like it. I swear… You couldn’t get a better sunset in the entire universe. Even on the Earth.”</w:t>
      </w:r>
    </w:p>
    <w:p w14:paraId="2EFB7CBB" w14:textId="61E9A1E2" w:rsidR="0042063A" w:rsidRDefault="0042063A" w:rsidP="0042063A">
      <w:r>
        <w:t>Ted’s fishing pole fell to the ground, followed by a burst of laughter.</w:t>
      </w:r>
    </w:p>
    <w:p w14:paraId="00ECD00E" w14:textId="77777777" w:rsidR="0042063A" w:rsidRDefault="0042063A" w:rsidP="0042063A">
      <w:r>
        <w:t>Bradley’s face reddened. “What?”</w:t>
      </w:r>
    </w:p>
    <w:p w14:paraId="17F64C74" w14:textId="77777777" w:rsidR="0042063A" w:rsidRDefault="0042063A" w:rsidP="0042063A">
      <w:r>
        <w:t>Ted wiped a tear from his eye. “Well, you’re technically not wrong.”</w:t>
      </w:r>
    </w:p>
    <w:p w14:paraId="5EDFCDCA" w14:textId="77777777" w:rsidR="0042063A" w:rsidRDefault="0042063A" w:rsidP="0042063A">
      <w:r>
        <w:t>“About what?”</w:t>
      </w:r>
    </w:p>
    <w:p w14:paraId="4AE6A6F2" w14:textId="77777777" w:rsidR="0042063A" w:rsidRDefault="0042063A" w:rsidP="0042063A">
      <w:r>
        <w:t>“Earth. You definitely couldn’t get a better sunset on Earth.”</w:t>
      </w:r>
    </w:p>
    <w:p w14:paraId="0D9F6AEF" w14:textId="77777777" w:rsidR="0042063A" w:rsidRDefault="0042063A" w:rsidP="0042063A">
      <w:r>
        <w:t>Bradley gave a quizzical grin. “So then, why the —?”</w:t>
      </w:r>
    </w:p>
    <w:p w14:paraId="37D5FE35" w14:textId="77777777" w:rsidR="0042063A" w:rsidRDefault="0042063A" w:rsidP="0042063A">
      <w:r>
        <w:t>“Come on man… You haven’t caught on yet?”</w:t>
      </w:r>
    </w:p>
    <w:p w14:paraId="2786179D" w14:textId="77777777" w:rsidR="0042063A" w:rsidRDefault="0042063A" w:rsidP="0042063A">
      <w:r>
        <w:lastRenderedPageBreak/>
        <w:t>An itch crawled in Bradley’s ear. He shrugged. “Load it on me: what am I missing?”</w:t>
      </w:r>
    </w:p>
    <w:p w14:paraId="5E44AC23" w14:textId="77777777" w:rsidR="0042063A" w:rsidRDefault="0042063A" w:rsidP="0042063A">
      <w:r>
        <w:t>“Earth. The entire Earth, man. It isn’t out there. Doesn’t exist.”</w:t>
      </w:r>
    </w:p>
    <w:p w14:paraId="0B8CAD35" w14:textId="77777777" w:rsidR="0042063A" w:rsidRDefault="0042063A" w:rsidP="0042063A">
      <w:r>
        <w:t>It was supposed to be Bradley’s turn to laugh. Though, he could only gawk. Ted let out a chuckle.</w:t>
      </w:r>
    </w:p>
    <w:p w14:paraId="2EDD92B6" w14:textId="77777777" w:rsidR="0042063A" w:rsidRDefault="0042063A" w:rsidP="0042063A">
      <w:r>
        <w:t>“Yeah, that was my reaction the first time I heard it too. Don’t worry, it’ll sink in.”</w:t>
      </w:r>
    </w:p>
    <w:p w14:paraId="05521C66" w14:textId="77777777" w:rsidR="0042063A" w:rsidRDefault="0042063A" w:rsidP="0042063A">
      <w:r>
        <w:t>“I think you might’ve gotten too much Sun. No Earth? What are you talking about?”</w:t>
      </w:r>
    </w:p>
    <w:p w14:paraId="3A182516" w14:textId="77777777" w:rsidR="0042063A" w:rsidRDefault="0042063A" w:rsidP="0042063A">
      <w:r>
        <w:t>“Just calling it like I see it.”</w:t>
      </w:r>
    </w:p>
    <w:p w14:paraId="4B538107" w14:textId="77777777" w:rsidR="0042063A" w:rsidRDefault="0042063A" w:rsidP="0042063A">
      <w:r>
        <w:t>Ted lifted his fishing pole and started packing it into the back of the rover, whistling all the while. The trunk flap closed with a smooth click.</w:t>
      </w:r>
    </w:p>
    <w:p w14:paraId="5D89C0AF" w14:textId="77777777" w:rsidR="0042063A" w:rsidRDefault="0042063A" w:rsidP="0042063A">
      <w:r>
        <w:t>“Well, I think I’m about done for the night,” Ted said, popping the door to the rover open. “This has been fun, but we…”</w:t>
      </w:r>
    </w:p>
    <w:p w14:paraId="08B1DCEF" w14:textId="77777777" w:rsidR="0042063A" w:rsidRDefault="0042063A" w:rsidP="0042063A">
      <w:r>
        <w:t>“Wait, wait, wait. We aren’t just going to drop this. You seriously think that the Earth doesn’t exist?”</w:t>
      </w:r>
    </w:p>
    <w:p w14:paraId="2A756AC2" w14:textId="77777777" w:rsidR="0042063A" w:rsidRDefault="0042063A" w:rsidP="0042063A">
      <w:r>
        <w:t>Ted spun on his heel and gave Bradley a deathly glare.</w:t>
      </w:r>
    </w:p>
    <w:p w14:paraId="758D5536" w14:textId="77777777" w:rsidR="0042063A" w:rsidRDefault="0042063A" w:rsidP="0042063A">
      <w:r>
        <w:t>“I’m serious as the sky is red.”</w:t>
      </w:r>
    </w:p>
    <w:p w14:paraId="4A0AF66C" w14:textId="56D3382F" w:rsidR="0042063A" w:rsidRDefault="0042063A" w:rsidP="0042063A">
      <w:r>
        <w:t xml:space="preserve">Bradley’s eyes darted around. “But, the timing of Martian days and years… They’ve been </w:t>
      </w:r>
      <w:r w:rsidR="006D394D">
        <w:t>shortened</w:t>
      </w:r>
      <w:r>
        <w:t xml:space="preserve"> to match Earth’s!”</w:t>
      </w:r>
    </w:p>
    <w:p w14:paraId="219C662D" w14:textId="77777777" w:rsidR="0042063A" w:rsidRDefault="0042063A" w:rsidP="0042063A">
      <w:r>
        <w:t xml:space="preserve">“Please: all that calendar stuff is just a big show. What kind of idiotic society would </w:t>
      </w:r>
      <w:r w:rsidRPr="00C44671">
        <w:rPr>
          <w:i/>
        </w:rPr>
        <w:t>actually</w:t>
      </w:r>
      <w:r>
        <w:t xml:space="preserve"> base their calendar off another planet’s?”</w:t>
      </w:r>
    </w:p>
    <w:p w14:paraId="08089721" w14:textId="77777777" w:rsidR="0042063A" w:rsidRDefault="0042063A" w:rsidP="0042063A">
      <w:r>
        <w:t>“Okay then… Well, what about the landers that the first Earth colonists used to get here? They’re just a few miles from here.”</w:t>
      </w:r>
    </w:p>
    <w:p w14:paraId="4C9A8B1A" w14:textId="77777777" w:rsidR="0042063A" w:rsidRDefault="0042063A" w:rsidP="0042063A">
      <w:r>
        <w:t>“Phonies. Those tin cans are too small and fragile for any sane human to have actually endured.”</w:t>
      </w:r>
    </w:p>
    <w:p w14:paraId="5FD75489" w14:textId="77777777" w:rsidR="0042063A" w:rsidRDefault="0042063A" w:rsidP="0042063A">
      <w:r>
        <w:lastRenderedPageBreak/>
        <w:t>“Then, the magnetosphere generators on each of our poles? They’re the whole reason we have a functioning atmosphere. Surely, their existence proves that humanity couldn’t have developed on Mars…”</w:t>
      </w:r>
    </w:p>
    <w:p w14:paraId="62D301C8" w14:textId="77777777" w:rsidR="0042063A" w:rsidRDefault="0042063A" w:rsidP="0042063A">
      <w:r>
        <w:t>“Those generators are fabrications. The amount of acumen and technical expertise required to create an artificial magnetosphere… Humans are simply too stupid to accomplish something like that.”</w:t>
      </w:r>
    </w:p>
    <w:p w14:paraId="53F832B7" w14:textId="566D4246" w:rsidR="0042063A" w:rsidRDefault="0042063A" w:rsidP="0042063A">
      <w:r>
        <w:t>“Then, what about the fact that you can literally see Earth in the sky!?</w:t>
      </w:r>
      <w:r w:rsidR="00E051E1">
        <w:t>”</w:t>
      </w:r>
    </w:p>
    <w:p w14:paraId="73BE873F" w14:textId="77777777" w:rsidR="0042063A" w:rsidRDefault="0042063A" w:rsidP="0042063A">
      <w:r>
        <w:t xml:space="preserve">Chewing his lip, Bradley pointed upward. That should’ve been the nail in the coffin. Yet, Ted’s face was smug as ever. </w:t>
      </w:r>
    </w:p>
    <w:p w14:paraId="6F5763E2" w14:textId="77777777" w:rsidR="0042063A" w:rsidRDefault="0042063A" w:rsidP="0042063A">
      <w:r>
        <w:t>Bradley plowed ahead. “With a telescope, you can even see how Earth is a barren wasteland! It’s the spitting image of everything said in the history books!”</w:t>
      </w:r>
    </w:p>
    <w:p w14:paraId="069FD9CE" w14:textId="77777777" w:rsidR="0042063A" w:rsidRDefault="0042063A" w:rsidP="0042063A">
      <w:r>
        <w:t xml:space="preserve">Ted rubbed his hands together. It </w:t>
      </w:r>
      <w:proofErr w:type="gramStart"/>
      <w:r>
        <w:t>were</w:t>
      </w:r>
      <w:proofErr w:type="gramEnd"/>
      <w:r>
        <w:t xml:space="preserve"> almost as if he’d been waiting for those words.</w:t>
      </w:r>
    </w:p>
    <w:p w14:paraId="3D735B53" w14:textId="77777777" w:rsidR="0042063A" w:rsidRDefault="0042063A" w:rsidP="0042063A">
      <w:r>
        <w:t xml:space="preserve">“That’s where they always get you… </w:t>
      </w:r>
      <w:proofErr w:type="gramStart"/>
      <w:r>
        <w:t>But,</w:t>
      </w:r>
      <w:proofErr w:type="gramEnd"/>
      <w:r>
        <w:t xml:space="preserve"> what </w:t>
      </w:r>
      <w:proofErr w:type="gramStart"/>
      <w:r>
        <w:t>we</w:t>
      </w:r>
      <w:proofErr w:type="gramEnd"/>
      <w:r>
        <w:t xml:space="preserve"> think is Earth in the sky? It isn’t Earth. It’s Planet X, from way off in the back of the Solar System. We just think it’s closer, because of an optical illusion.”</w:t>
      </w:r>
    </w:p>
    <w:p w14:paraId="0D834E6E" w14:textId="77777777" w:rsidR="0042063A" w:rsidRDefault="0042063A" w:rsidP="0042063A">
      <w:r>
        <w:t>Bradley was starting to think Ted was from Planet X. He threw his hands up. His veins were pulsing, and his head throbbed.</w:t>
      </w:r>
    </w:p>
    <w:p w14:paraId="01648C2F" w14:textId="77777777" w:rsidR="0042063A" w:rsidRDefault="0042063A" w:rsidP="0042063A">
      <w:r>
        <w:t>“Fine! Whatever! You win!”</w:t>
      </w:r>
    </w:p>
    <w:p w14:paraId="09629FB9" w14:textId="77777777" w:rsidR="0042063A" w:rsidRDefault="0042063A" w:rsidP="0042063A">
      <w:r>
        <w:t>With a tense jerk, Bradley took his fishing pole and walked toward the vast dust plain. He’d get to his house. Eventually.</w:t>
      </w:r>
    </w:p>
    <w:p w14:paraId="27963BF9" w14:textId="77777777" w:rsidR="0042063A" w:rsidRDefault="0042063A" w:rsidP="0042063A">
      <w:r>
        <w:t>Ted’s footsteps pounded behind.</w:t>
      </w:r>
    </w:p>
    <w:p w14:paraId="4987948A" w14:textId="77777777" w:rsidR="0042063A" w:rsidRDefault="0042063A" w:rsidP="0042063A">
      <w:r>
        <w:t xml:space="preserve">“Wait! I didn’t mean to start a fight.” Ted put his hand on Bradley’s shoulder. “It’s just, sometimes it’s hard. I can’t stand how you bought into the lies… Into the fears that the </w:t>
      </w:r>
      <w:r>
        <w:lastRenderedPageBreak/>
        <w:t>government tries to instill in us. The doubt they try to put in our inherent greatness. We humans don’t have it in us to arrogantly conquer another planet. We’re not powerful or corrupt enough to turn entire planets into wastelands, either. We’re just… We’re what we are. And, that’s okay.”</w:t>
      </w:r>
    </w:p>
    <w:p w14:paraId="715A427E" w14:textId="77777777" w:rsidR="0042063A" w:rsidRDefault="0042063A" w:rsidP="0042063A">
      <w:r>
        <w:t>Bradley’s eyes grafted to the ground and he tried shrugging Ted away. Though, Ted wouldn’t leave.</w:t>
      </w:r>
    </w:p>
    <w:p w14:paraId="2EB5C187" w14:textId="77777777" w:rsidR="0042063A" w:rsidRDefault="0042063A" w:rsidP="0042063A">
      <w:r>
        <w:t>“I’m sorry,” Ted said. “I guess I — I sometimes get a little ahead of myself.”</w:t>
      </w:r>
    </w:p>
    <w:p w14:paraId="0DCE254C" w14:textId="77777777" w:rsidR="0042063A" w:rsidRDefault="0042063A" w:rsidP="0042063A">
      <w:r>
        <w:t>Bradley looked up and gave a half-smirk. “A little?”</w:t>
      </w:r>
    </w:p>
    <w:p w14:paraId="38799280" w14:textId="77777777" w:rsidR="0042063A" w:rsidRDefault="0042063A" w:rsidP="0042063A">
      <w:r>
        <w:t>“Don’t push it.”</w:t>
      </w:r>
    </w:p>
    <w:p w14:paraId="2AF613B0" w14:textId="77777777" w:rsidR="0042063A" w:rsidRDefault="0042063A" w:rsidP="0042063A">
      <w:r>
        <w:t>They shared a laugh and turned back. The Sun was but a dewdrop against the sky’s swath of gray.</w:t>
      </w:r>
    </w:p>
    <w:p w14:paraId="3D5E22F3" w14:textId="77777777" w:rsidR="0042063A" w:rsidRDefault="0042063A" w:rsidP="0042063A">
      <w:r>
        <w:t>Bradley lifted a rock and skipped it across the pond. “The view is still gorgeous.”</w:t>
      </w:r>
    </w:p>
    <w:p w14:paraId="5F6FA036" w14:textId="77777777" w:rsidR="0042063A" w:rsidRDefault="0042063A" w:rsidP="0042063A">
      <w:r>
        <w:t>The rock sunk.</w:t>
      </w:r>
    </w:p>
    <w:p w14:paraId="586232F3" w14:textId="77777777" w:rsidR="0042063A" w:rsidRDefault="0042063A" w:rsidP="0042063A">
      <w:r>
        <w:t>“And, you’re still struggling to skip rocks,” Ted said. He twisted his own rock in the air, and let it fall back to his palm. “Let me show you how it’s done.”</w:t>
      </w:r>
    </w:p>
    <w:p w14:paraId="4A496D5E" w14:textId="77777777" w:rsidR="0042063A" w:rsidRDefault="0042063A" w:rsidP="0042063A">
      <w:r>
        <w:t>“Oh yeah… The ‘convince yourself’ maneuver, right?”</w:t>
      </w:r>
    </w:p>
    <w:p w14:paraId="7DF587DC" w14:textId="77777777" w:rsidR="0042063A" w:rsidRDefault="0042063A" w:rsidP="0042063A">
      <w:r>
        <w:t>“I don’t think it ever doesn’t work.”</w:t>
      </w:r>
    </w:p>
    <w:p w14:paraId="4F6A0585" w14:textId="77777777" w:rsidR="0042063A" w:rsidRDefault="0042063A" w:rsidP="0042063A">
      <w:r>
        <w:t>“You mispronounced, ‘never’.”</w:t>
      </w:r>
    </w:p>
    <w:p w14:paraId="3162B03C" w14:textId="77777777" w:rsidR="0042063A" w:rsidRDefault="0042063A" w:rsidP="0042063A">
      <w:r>
        <w:t>Ted raised a hand. “Eh, zip it.”</w:t>
      </w:r>
    </w:p>
    <w:p w14:paraId="320FBD5F" w14:textId="77777777" w:rsidR="0042063A" w:rsidRDefault="0042063A" w:rsidP="0042063A">
      <w:r>
        <w:t>Ted’s tongue flitted to the corner of his mouth. His arm reeled back. His eyes narrowed. The rock came out as a gunshot and hurtled across the pond.</w:t>
      </w:r>
    </w:p>
    <w:p w14:paraId="20E0BB9B" w14:textId="77777777" w:rsidR="0042063A" w:rsidRDefault="0042063A" w:rsidP="0042063A">
      <w:r>
        <w:t>“Ten times!” Ted said, with a whoop. “What’d I tell you, huh? What’d I tell you?”</w:t>
      </w:r>
    </w:p>
    <w:p w14:paraId="6889F7D5" w14:textId="5E8F6AC7" w:rsidR="0042063A" w:rsidRDefault="0042063A" w:rsidP="0042063A">
      <w:r>
        <w:t>Ted gave Bradley a slap on the back. Yet, Bradley was un</w:t>
      </w:r>
      <w:r w:rsidR="00E91E0F">
        <w:t>f</w:t>
      </w:r>
      <w:r>
        <w:t>a</w:t>
      </w:r>
      <w:r w:rsidR="00E91E0F">
        <w:t>z</w:t>
      </w:r>
      <w:r>
        <w:t>ed.</w:t>
      </w:r>
    </w:p>
    <w:p w14:paraId="0FF58E02" w14:textId="77777777" w:rsidR="0042063A" w:rsidRDefault="0042063A" w:rsidP="0042063A">
      <w:r>
        <w:t>“Come on,” Ted said. “Stop pretending you aren’t impressed by that.”</w:t>
      </w:r>
    </w:p>
    <w:p w14:paraId="5A559E38" w14:textId="77777777" w:rsidR="0042063A" w:rsidRDefault="0042063A" w:rsidP="0042063A">
      <w:r>
        <w:lastRenderedPageBreak/>
        <w:t>A glint passed through Bradley’s eye. “By what, exactly?”</w:t>
      </w:r>
    </w:p>
    <w:p w14:paraId="21A3ACBA" w14:textId="77777777" w:rsidR="0042063A" w:rsidRDefault="0042063A" w:rsidP="0042063A">
      <w:r>
        <w:t>“Ten skips in a row. It’s a new record.”</w:t>
      </w:r>
    </w:p>
    <w:p w14:paraId="1F262201" w14:textId="77777777" w:rsidR="0042063A" w:rsidRDefault="0042063A" w:rsidP="0042063A">
      <w:r>
        <w:t>“Uh… I only saw it skip once.”</w:t>
      </w:r>
    </w:p>
    <w:p w14:paraId="14F35051" w14:textId="77777777" w:rsidR="0042063A" w:rsidRDefault="0042063A" w:rsidP="0042063A">
      <w:r>
        <w:t>“Count the ripples in the water! There are ten of them!”</w:t>
      </w:r>
    </w:p>
    <w:p w14:paraId="555CDFA2" w14:textId="77777777" w:rsidR="0042063A" w:rsidRDefault="0042063A" w:rsidP="0042063A">
      <w:r>
        <w:t>“Yeah, I’m only counting two.”</w:t>
      </w:r>
    </w:p>
    <w:p w14:paraId="66FC2A22" w14:textId="77777777" w:rsidR="0042063A" w:rsidRDefault="0042063A" w:rsidP="0042063A">
      <w:r>
        <w:t>Ted sputtered. “Well… Well count the other eight, then.”</w:t>
      </w:r>
    </w:p>
    <w:p w14:paraId="72E943D9" w14:textId="77777777" w:rsidR="0042063A" w:rsidRDefault="0042063A" w:rsidP="0042063A">
      <w:r>
        <w:t>Bradley smirked. “They don’t exist.”</w:t>
      </w:r>
    </w:p>
    <w:p w14:paraId="70444600" w14:textId="0E53F8E3" w:rsidR="0042063A" w:rsidRPr="0042063A" w:rsidRDefault="0042063A" w:rsidP="0042063A">
      <w:r>
        <w:t>Ted met Bradley’s eyes, and could only smirk back.</w:t>
      </w:r>
    </w:p>
    <w:p w14:paraId="3C8BA491" w14:textId="0E9A7E4D" w:rsidR="00847C57" w:rsidRPr="00420D4E" w:rsidRDefault="00000000" w:rsidP="00194817">
      <w:pPr>
        <w:pStyle w:val="Heading2"/>
      </w:pPr>
      <w:sdt>
        <w:sdtPr>
          <w:alias w:val="End:"/>
          <w:tag w:val="End:"/>
          <w:id w:val="-1340991933"/>
          <w:placeholder>
            <w:docPart w:val="B2948EC450E64554AF3F124EEDBA4F27"/>
          </w:placeholder>
          <w:temporary/>
          <w:showingPlcHdr/>
          <w15:appearance w15:val="hidden"/>
        </w:sdtPr>
        <w:sdtContent>
          <w:r w:rsidR="00420D4E">
            <w:t>End</w:t>
          </w:r>
        </w:sdtContent>
      </w:sdt>
    </w:p>
    <w:sectPr w:rsidR="00847C57" w:rsidRPr="00420D4E">
      <w:headerReference w:type="defaul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08140" w14:textId="77777777" w:rsidR="00A97DC9" w:rsidRDefault="00A97DC9">
      <w:pPr>
        <w:spacing w:line="240" w:lineRule="auto"/>
      </w:pPr>
      <w:r>
        <w:separator/>
      </w:r>
    </w:p>
  </w:endnote>
  <w:endnote w:type="continuationSeparator" w:id="0">
    <w:p w14:paraId="23146544" w14:textId="77777777" w:rsidR="00A97DC9" w:rsidRDefault="00A97D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7A186" w14:textId="77777777" w:rsidR="00A97DC9" w:rsidRDefault="00A97DC9">
      <w:pPr>
        <w:spacing w:line="240" w:lineRule="auto"/>
      </w:pPr>
      <w:r>
        <w:separator/>
      </w:r>
    </w:p>
  </w:footnote>
  <w:footnote w:type="continuationSeparator" w:id="0">
    <w:p w14:paraId="4B9F1C67" w14:textId="77777777" w:rsidR="00A97DC9" w:rsidRDefault="00A97DC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F9396" w14:textId="6E8727BE" w:rsidR="002B2197" w:rsidRDefault="00000000" w:rsidP="00234DD3">
    <w:pPr>
      <w:pStyle w:val="Header"/>
    </w:pPr>
    <w:sdt>
      <w:sdtPr>
        <w:alias w:val="Author’s Surname:"/>
        <w:tag w:val=""/>
        <w:id w:val="1826322251"/>
        <w:placeholder>
          <w:docPart w:val="D3A4936B7CEA44E2B93A7DE296CB24C7"/>
        </w:placeholder>
        <w:dataBinding w:prefixMappings="xmlns:ns0='http://purl.org/dc/elements/1.1/' xmlns:ns1='http://schemas.openxmlformats.org/package/2006/metadata/core-properties' " w:xpath="/ns1:coreProperties[1]/ns1:keywords[1]" w:storeItemID="{6C3C8BC8-F283-45AE-878A-BAB7291924A1}"/>
        <w15:appearance w15:val="hidden"/>
        <w:text/>
      </w:sdtPr>
      <w:sdtContent>
        <w:r w:rsidR="002B2197">
          <w:t>Mueth</w:t>
        </w:r>
      </w:sdtContent>
    </w:sdt>
    <w:r w:rsidR="002B2197">
      <w:t xml:space="preserve"> / </w:t>
    </w:r>
    <w:sdt>
      <w:sdtPr>
        <w:alias w:val="Title:"/>
        <w:tag w:val=""/>
        <w:id w:val="-345250406"/>
        <w:placeholder>
          <w:docPart w:val="4B017C9C11B04C348FF38D3A0FB21ED1"/>
        </w:placeholder>
        <w:dataBinding w:prefixMappings="xmlns:ns0='http://purl.org/dc/elements/1.1/' xmlns:ns1='http://schemas.openxmlformats.org/package/2006/metadata/core-properties' " w:xpath="/ns1:coreProperties[1]/ns0:description[1]" w:storeItemID="{6C3C8BC8-F283-45AE-878A-BAB7291924A1}"/>
        <w15:appearance w15:val="hidden"/>
        <w:text w:multiLine="1"/>
      </w:sdtPr>
      <w:sdtContent>
        <w:r w:rsidR="0042063A">
          <w:t>The No-Earther</w:t>
        </w:r>
      </w:sdtContent>
    </w:sdt>
    <w:r w:rsidR="002B2197">
      <w:t xml:space="preserve"> / </w:t>
    </w:r>
    <w:r w:rsidR="002B2197">
      <w:fldChar w:fldCharType="begin"/>
    </w:r>
    <w:r w:rsidR="002B2197">
      <w:instrText xml:space="preserve"> PAGE   \* MERGEFORMAT </w:instrText>
    </w:r>
    <w:r w:rsidR="002B2197">
      <w:fldChar w:fldCharType="separate"/>
    </w:r>
    <w:r w:rsidR="002B2197">
      <w:rPr>
        <w:noProof/>
      </w:rPr>
      <w:t>2</w:t>
    </w:r>
    <w:r w:rsidR="002B2197">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CF4311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FC6734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01009D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DC8CD9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6E0D90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D728E9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1C0643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CA6E92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84D17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1C2BB92"/>
    <w:lvl w:ilvl="0">
      <w:start w:val="1"/>
      <w:numFmt w:val="bullet"/>
      <w:lvlText w:val=""/>
      <w:lvlJc w:val="left"/>
      <w:pPr>
        <w:tabs>
          <w:tab w:val="num" w:pos="360"/>
        </w:tabs>
        <w:ind w:left="360" w:hanging="360"/>
      </w:pPr>
      <w:rPr>
        <w:rFonts w:ascii="Symbol" w:hAnsi="Symbol" w:hint="default"/>
      </w:rPr>
    </w:lvl>
  </w:abstractNum>
  <w:num w:numId="1" w16cid:durableId="1400396685">
    <w:abstractNumId w:val="9"/>
  </w:num>
  <w:num w:numId="2" w16cid:durableId="184104125">
    <w:abstractNumId w:val="7"/>
  </w:num>
  <w:num w:numId="3" w16cid:durableId="1839998337">
    <w:abstractNumId w:val="6"/>
  </w:num>
  <w:num w:numId="4" w16cid:durableId="1914047410">
    <w:abstractNumId w:val="5"/>
  </w:num>
  <w:num w:numId="5" w16cid:durableId="1365330341">
    <w:abstractNumId w:val="4"/>
  </w:num>
  <w:num w:numId="6" w16cid:durableId="964502669">
    <w:abstractNumId w:val="8"/>
  </w:num>
  <w:num w:numId="7" w16cid:durableId="42097050">
    <w:abstractNumId w:val="3"/>
  </w:num>
  <w:num w:numId="8" w16cid:durableId="789935034">
    <w:abstractNumId w:val="2"/>
  </w:num>
  <w:num w:numId="9" w16cid:durableId="1902128654">
    <w:abstractNumId w:val="1"/>
  </w:num>
  <w:num w:numId="10" w16cid:durableId="2062165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E55"/>
    <w:rsid w:val="00015EE0"/>
    <w:rsid w:val="00052E95"/>
    <w:rsid w:val="000535C3"/>
    <w:rsid w:val="00062C5F"/>
    <w:rsid w:val="000646B0"/>
    <w:rsid w:val="00082258"/>
    <w:rsid w:val="000A2466"/>
    <w:rsid w:val="000B3B73"/>
    <w:rsid w:val="000D7065"/>
    <w:rsid w:val="000E0AE4"/>
    <w:rsid w:val="000F03C5"/>
    <w:rsid w:val="00100E37"/>
    <w:rsid w:val="00105FCE"/>
    <w:rsid w:val="00120F8E"/>
    <w:rsid w:val="0012617E"/>
    <w:rsid w:val="00126E6D"/>
    <w:rsid w:val="001305F4"/>
    <w:rsid w:val="00133850"/>
    <w:rsid w:val="00146D37"/>
    <w:rsid w:val="0018151D"/>
    <w:rsid w:val="001915FE"/>
    <w:rsid w:val="00194817"/>
    <w:rsid w:val="001A04E4"/>
    <w:rsid w:val="001A365D"/>
    <w:rsid w:val="001E1F71"/>
    <w:rsid w:val="001E76B5"/>
    <w:rsid w:val="00200FF5"/>
    <w:rsid w:val="00201671"/>
    <w:rsid w:val="002341B2"/>
    <w:rsid w:val="00234DD3"/>
    <w:rsid w:val="00280550"/>
    <w:rsid w:val="002A0648"/>
    <w:rsid w:val="002B2197"/>
    <w:rsid w:val="002B361A"/>
    <w:rsid w:val="002C57F7"/>
    <w:rsid w:val="00302969"/>
    <w:rsid w:val="0037760F"/>
    <w:rsid w:val="003915E7"/>
    <w:rsid w:val="003A0551"/>
    <w:rsid w:val="003B5F7A"/>
    <w:rsid w:val="003C5682"/>
    <w:rsid w:val="003D18BD"/>
    <w:rsid w:val="003D4421"/>
    <w:rsid w:val="003E2233"/>
    <w:rsid w:val="003E750E"/>
    <w:rsid w:val="00413DAA"/>
    <w:rsid w:val="0042063A"/>
    <w:rsid w:val="00420D4E"/>
    <w:rsid w:val="00425748"/>
    <w:rsid w:val="00431FD0"/>
    <w:rsid w:val="004762CE"/>
    <w:rsid w:val="00477E77"/>
    <w:rsid w:val="00485526"/>
    <w:rsid w:val="00490031"/>
    <w:rsid w:val="004D1FEC"/>
    <w:rsid w:val="004D37B6"/>
    <w:rsid w:val="00501A34"/>
    <w:rsid w:val="00504B9D"/>
    <w:rsid w:val="0053236E"/>
    <w:rsid w:val="0058013F"/>
    <w:rsid w:val="005966BC"/>
    <w:rsid w:val="005B63BD"/>
    <w:rsid w:val="005B66C2"/>
    <w:rsid w:val="005C7744"/>
    <w:rsid w:val="005D5140"/>
    <w:rsid w:val="005E21B0"/>
    <w:rsid w:val="005F3BBF"/>
    <w:rsid w:val="0061240E"/>
    <w:rsid w:val="00617F56"/>
    <w:rsid w:val="006223C4"/>
    <w:rsid w:val="00622602"/>
    <w:rsid w:val="00624FED"/>
    <w:rsid w:val="006507B0"/>
    <w:rsid w:val="006712AA"/>
    <w:rsid w:val="00696CCA"/>
    <w:rsid w:val="006A372E"/>
    <w:rsid w:val="006A6CBA"/>
    <w:rsid w:val="006B654E"/>
    <w:rsid w:val="006D394D"/>
    <w:rsid w:val="006D4B4A"/>
    <w:rsid w:val="006D4E26"/>
    <w:rsid w:val="006E1DE3"/>
    <w:rsid w:val="006E49A4"/>
    <w:rsid w:val="006F1537"/>
    <w:rsid w:val="00736C03"/>
    <w:rsid w:val="00755628"/>
    <w:rsid w:val="007A1319"/>
    <w:rsid w:val="007A611A"/>
    <w:rsid w:val="007A675A"/>
    <w:rsid w:val="007C593D"/>
    <w:rsid w:val="007E7E55"/>
    <w:rsid w:val="00813781"/>
    <w:rsid w:val="00831EB5"/>
    <w:rsid w:val="00837016"/>
    <w:rsid w:val="00837E1B"/>
    <w:rsid w:val="00847C57"/>
    <w:rsid w:val="008547BD"/>
    <w:rsid w:val="00855A44"/>
    <w:rsid w:val="00855B04"/>
    <w:rsid w:val="00867576"/>
    <w:rsid w:val="0087508D"/>
    <w:rsid w:val="008A7B4C"/>
    <w:rsid w:val="008D07E8"/>
    <w:rsid w:val="008E2B12"/>
    <w:rsid w:val="00900CE4"/>
    <w:rsid w:val="00903401"/>
    <w:rsid w:val="00912F2D"/>
    <w:rsid w:val="00925B7A"/>
    <w:rsid w:val="0093072D"/>
    <w:rsid w:val="00993F86"/>
    <w:rsid w:val="00994D62"/>
    <w:rsid w:val="009B0A02"/>
    <w:rsid w:val="009D10D4"/>
    <w:rsid w:val="009E3382"/>
    <w:rsid w:val="00A22687"/>
    <w:rsid w:val="00A2773A"/>
    <w:rsid w:val="00A31074"/>
    <w:rsid w:val="00A82EAE"/>
    <w:rsid w:val="00A96F49"/>
    <w:rsid w:val="00A97DC9"/>
    <w:rsid w:val="00AC03AB"/>
    <w:rsid w:val="00AC2474"/>
    <w:rsid w:val="00AC6FF3"/>
    <w:rsid w:val="00AF2316"/>
    <w:rsid w:val="00AF7F76"/>
    <w:rsid w:val="00B41D63"/>
    <w:rsid w:val="00B45507"/>
    <w:rsid w:val="00B66BB6"/>
    <w:rsid w:val="00BA2115"/>
    <w:rsid w:val="00BB217C"/>
    <w:rsid w:val="00BB2FD3"/>
    <w:rsid w:val="00BD2BEF"/>
    <w:rsid w:val="00BE0C29"/>
    <w:rsid w:val="00C03634"/>
    <w:rsid w:val="00C130F6"/>
    <w:rsid w:val="00C13C1C"/>
    <w:rsid w:val="00C31F3F"/>
    <w:rsid w:val="00C516F6"/>
    <w:rsid w:val="00C72235"/>
    <w:rsid w:val="00C723AA"/>
    <w:rsid w:val="00C85ED7"/>
    <w:rsid w:val="00C86658"/>
    <w:rsid w:val="00C93C79"/>
    <w:rsid w:val="00C94188"/>
    <w:rsid w:val="00C948ED"/>
    <w:rsid w:val="00C956C3"/>
    <w:rsid w:val="00CA3BA9"/>
    <w:rsid w:val="00CC7E83"/>
    <w:rsid w:val="00CE41AC"/>
    <w:rsid w:val="00CF2823"/>
    <w:rsid w:val="00CF392A"/>
    <w:rsid w:val="00CF3A77"/>
    <w:rsid w:val="00D10238"/>
    <w:rsid w:val="00D2340C"/>
    <w:rsid w:val="00D31149"/>
    <w:rsid w:val="00D33AFF"/>
    <w:rsid w:val="00D35ECA"/>
    <w:rsid w:val="00D453E6"/>
    <w:rsid w:val="00D55E02"/>
    <w:rsid w:val="00D75948"/>
    <w:rsid w:val="00D82555"/>
    <w:rsid w:val="00D9173D"/>
    <w:rsid w:val="00D94287"/>
    <w:rsid w:val="00DB4557"/>
    <w:rsid w:val="00E051E1"/>
    <w:rsid w:val="00E0528E"/>
    <w:rsid w:val="00E818BA"/>
    <w:rsid w:val="00E86707"/>
    <w:rsid w:val="00E91E0F"/>
    <w:rsid w:val="00EA5389"/>
    <w:rsid w:val="00EC7090"/>
    <w:rsid w:val="00ED41DC"/>
    <w:rsid w:val="00ED4A6A"/>
    <w:rsid w:val="00ED6532"/>
    <w:rsid w:val="00EE08DB"/>
    <w:rsid w:val="00EE1CFE"/>
    <w:rsid w:val="00EE6947"/>
    <w:rsid w:val="00F05C0A"/>
    <w:rsid w:val="00F10F8F"/>
    <w:rsid w:val="00F120F9"/>
    <w:rsid w:val="00F30542"/>
    <w:rsid w:val="00F366AF"/>
    <w:rsid w:val="00F426B5"/>
    <w:rsid w:val="00F5000D"/>
    <w:rsid w:val="00F61C33"/>
    <w:rsid w:val="00F67D7F"/>
    <w:rsid w:val="00F831A3"/>
    <w:rsid w:val="00F8342B"/>
    <w:rsid w:val="00FA24BC"/>
    <w:rsid w:val="00FB0B70"/>
    <w:rsid w:val="00FB6D61"/>
    <w:rsid w:val="00FD1F46"/>
    <w:rsid w:val="00FE4305"/>
    <w:rsid w:val="00FF0B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A12DFBC"/>
  <w15:chartTrackingRefBased/>
  <w15:docId w15:val="{C57FB470-25C0-4DC7-8338-37BDC7277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0D4E"/>
  </w:style>
  <w:style w:type="paragraph" w:styleId="Heading1">
    <w:name w:val="heading 1"/>
    <w:basedOn w:val="Normal"/>
    <w:next w:val="Normal"/>
    <w:link w:val="Heading1Char"/>
    <w:uiPriority w:val="1"/>
    <w:qFormat/>
    <w:pPr>
      <w:keepNext/>
      <w:keepLines/>
      <w:ind w:firstLine="0"/>
      <w:jc w:val="center"/>
      <w:outlineLvl w:val="0"/>
    </w:pPr>
    <w:rPr>
      <w:rFonts w:asciiTheme="majorHAnsi" w:eastAsiaTheme="majorEastAsia" w:hAnsiTheme="majorHAnsi" w:cstheme="majorBidi"/>
      <w:caps/>
    </w:rPr>
  </w:style>
  <w:style w:type="paragraph" w:styleId="Heading2">
    <w:name w:val="heading 2"/>
    <w:basedOn w:val="Normal"/>
    <w:next w:val="Normal"/>
    <w:link w:val="Heading2Char"/>
    <w:uiPriority w:val="1"/>
    <w:qFormat/>
    <w:pPr>
      <w:keepNext/>
      <w:keepLines/>
      <w:ind w:firstLine="0"/>
      <w:jc w:val="center"/>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rsid w:val="006F1537"/>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F1537"/>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F1537"/>
    <w:pPr>
      <w:keepNext/>
      <w:keepLines/>
      <w:spacing w:before="40"/>
      <w:outlineLvl w:val="5"/>
    </w:pPr>
    <w:rPr>
      <w:rFonts w:asciiTheme="majorHAnsi" w:eastAsiaTheme="majorEastAsia" w:hAnsiTheme="majorHAnsi" w:cstheme="majorBidi"/>
      <w:color w:val="1F4D78" w:themeColor="accent1" w:themeShade="7F"/>
    </w:rPr>
  </w:style>
  <w:style w:type="paragraph" w:styleId="Heading9">
    <w:name w:val="heading 9"/>
    <w:basedOn w:val="Normal"/>
    <w:next w:val="Normal"/>
    <w:link w:val="Heading9Char"/>
    <w:uiPriority w:val="9"/>
    <w:semiHidden/>
    <w:unhideWhenUsed/>
    <w:qFormat/>
    <w:rsid w:val="006F153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F1537"/>
    <w:rPr>
      <w:color w:val="595959" w:themeColor="text1" w:themeTint="A6"/>
    </w:rPr>
  </w:style>
  <w:style w:type="character" w:customStyle="1" w:styleId="Heading1Char">
    <w:name w:val="Heading 1 Char"/>
    <w:basedOn w:val="DefaultParagraphFont"/>
    <w:link w:val="Heading1"/>
    <w:uiPriority w:val="1"/>
    <w:rPr>
      <w:rFonts w:asciiTheme="majorHAnsi" w:eastAsiaTheme="majorEastAsia" w:hAnsiTheme="majorHAnsi" w:cstheme="majorBidi"/>
      <w:caps/>
    </w:rPr>
  </w:style>
  <w:style w:type="character" w:customStyle="1" w:styleId="Heading2Char">
    <w:name w:val="Heading 2 Char"/>
    <w:basedOn w:val="DefaultParagraphFont"/>
    <w:link w:val="Heading2"/>
    <w:uiPriority w:val="1"/>
    <w:rPr>
      <w:rFonts w:asciiTheme="majorHAnsi" w:eastAsiaTheme="majorEastAsia" w:hAnsiTheme="majorHAnsi" w:cstheme="majorBidi"/>
    </w:rPr>
  </w:style>
  <w:style w:type="paragraph" w:styleId="NoSpacing">
    <w:name w:val="No Spacing"/>
    <w:uiPriority w:val="1"/>
    <w:qFormat/>
    <w:pPr>
      <w:spacing w:line="240" w:lineRule="auto"/>
      <w:ind w:firstLine="0"/>
    </w:p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paragraph" w:styleId="Header">
    <w:name w:val="header"/>
    <w:basedOn w:val="Normal"/>
    <w:link w:val="HeaderChar"/>
    <w:uiPriority w:val="99"/>
    <w:unhideWhenUsed/>
    <w:pPr>
      <w:tabs>
        <w:tab w:val="center" w:pos="4680"/>
        <w:tab w:val="right" w:pos="9360"/>
      </w:tabs>
      <w:spacing w:line="240" w:lineRule="auto"/>
      <w:ind w:firstLine="0"/>
      <w:jc w:val="right"/>
    </w:pPr>
  </w:style>
  <w:style w:type="character" w:customStyle="1" w:styleId="HeaderChar">
    <w:name w:val="Header Char"/>
    <w:basedOn w:val="DefaultParagraphFont"/>
    <w:link w:val="Header"/>
    <w:uiPriority w:val="99"/>
  </w:style>
  <w:style w:type="character" w:styleId="Emphasis">
    <w:name w:val="Emphasis"/>
    <w:basedOn w:val="DefaultParagraphFont"/>
    <w:uiPriority w:val="7"/>
    <w:qFormat/>
    <w:rPr>
      <w:i w:val="0"/>
      <w:iCs w:val="0"/>
      <w:u w:val="single"/>
    </w:rPr>
  </w:style>
  <w:style w:type="paragraph" w:styleId="Footer">
    <w:name w:val="footer"/>
    <w:basedOn w:val="Normal"/>
    <w:link w:val="FooterChar"/>
    <w:uiPriority w:val="99"/>
    <w:unhideWhenUsed/>
    <w:rsid w:val="009B0A02"/>
    <w:pPr>
      <w:tabs>
        <w:tab w:val="center" w:pos="4513"/>
        <w:tab w:val="right" w:pos="9026"/>
      </w:tabs>
      <w:spacing w:line="240" w:lineRule="auto"/>
    </w:pPr>
  </w:style>
  <w:style w:type="character" w:customStyle="1" w:styleId="FooterChar">
    <w:name w:val="Footer Char"/>
    <w:basedOn w:val="DefaultParagraphFont"/>
    <w:link w:val="Footer"/>
    <w:uiPriority w:val="99"/>
    <w:rsid w:val="009B0A02"/>
  </w:style>
  <w:style w:type="character" w:customStyle="1" w:styleId="Heading4Char">
    <w:name w:val="Heading 4 Char"/>
    <w:basedOn w:val="DefaultParagraphFont"/>
    <w:link w:val="Heading4"/>
    <w:uiPriority w:val="9"/>
    <w:semiHidden/>
    <w:rsid w:val="006F153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6F153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F1537"/>
    <w:rPr>
      <w:rFonts w:asciiTheme="majorHAnsi" w:eastAsiaTheme="majorEastAsia" w:hAnsiTheme="majorHAnsi" w:cstheme="majorBidi"/>
      <w:color w:val="1F4D78" w:themeColor="accent1" w:themeShade="7F"/>
    </w:rPr>
  </w:style>
  <w:style w:type="character" w:customStyle="1" w:styleId="Heading9Char">
    <w:name w:val="Heading 9 Char"/>
    <w:basedOn w:val="DefaultParagraphFont"/>
    <w:link w:val="Heading9"/>
    <w:uiPriority w:val="9"/>
    <w:semiHidden/>
    <w:rsid w:val="006F1537"/>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semiHidden/>
    <w:unhideWhenUsed/>
    <w:qFormat/>
    <w:rsid w:val="006F1537"/>
    <w:rPr>
      <w:i/>
      <w:iCs/>
      <w:color w:val="2E74B5" w:themeColor="accent1" w:themeShade="BF"/>
    </w:rPr>
  </w:style>
  <w:style w:type="character" w:styleId="IntenseReference">
    <w:name w:val="Intense Reference"/>
    <w:basedOn w:val="DefaultParagraphFont"/>
    <w:uiPriority w:val="32"/>
    <w:semiHidden/>
    <w:unhideWhenUsed/>
    <w:qFormat/>
    <w:rsid w:val="006F1537"/>
    <w:rPr>
      <w:b/>
      <w:bCs/>
      <w:caps w:val="0"/>
      <w:smallCaps/>
      <w:color w:val="2E74B5" w:themeColor="accent1" w:themeShade="BF"/>
      <w:spacing w:val="5"/>
    </w:rPr>
  </w:style>
  <w:style w:type="paragraph" w:styleId="BlockText">
    <w:name w:val="Block Text"/>
    <w:basedOn w:val="Normal"/>
    <w:uiPriority w:val="99"/>
    <w:semiHidden/>
    <w:unhideWhenUsed/>
    <w:rsid w:val="006F1537"/>
    <w:pPr>
      <w:pBdr>
        <w:top w:val="single" w:sz="2" w:space="10" w:color="2E74B5" w:themeColor="accent1" w:themeShade="BF" w:shadow="1"/>
        <w:left w:val="single" w:sz="2" w:space="10" w:color="2E74B5" w:themeColor="accent1" w:themeShade="BF" w:shadow="1"/>
        <w:bottom w:val="single" w:sz="2" w:space="10" w:color="2E74B5" w:themeColor="accent1" w:themeShade="BF" w:shadow="1"/>
        <w:right w:val="single" w:sz="2" w:space="10" w:color="2E74B5" w:themeColor="accent1" w:themeShade="BF" w:shadow="1"/>
      </w:pBdr>
      <w:ind w:left="1152" w:right="1152"/>
    </w:pPr>
    <w:rPr>
      <w:i/>
      <w:iCs/>
      <w:color w:val="2E74B5" w:themeColor="accent1" w:themeShade="BF"/>
    </w:rPr>
  </w:style>
  <w:style w:type="character" w:customStyle="1" w:styleId="UnresolvedMention1">
    <w:name w:val="Unresolved Mention1"/>
    <w:basedOn w:val="DefaultParagraphFont"/>
    <w:uiPriority w:val="99"/>
    <w:semiHidden/>
    <w:unhideWhenUsed/>
    <w:rsid w:val="006F1537"/>
    <w:rPr>
      <w:color w:val="595959" w:themeColor="text1" w:themeTint="A6"/>
      <w:shd w:val="clear" w:color="auto" w:fill="E6E6E6"/>
    </w:rPr>
  </w:style>
  <w:style w:type="character" w:styleId="Hyperlink">
    <w:name w:val="Hyperlink"/>
    <w:basedOn w:val="DefaultParagraphFont"/>
    <w:uiPriority w:val="99"/>
    <w:unhideWhenUsed/>
    <w:rsid w:val="00F30542"/>
    <w:rPr>
      <w:color w:val="0563C1" w:themeColor="hyperlink"/>
      <w:u w:val="single"/>
    </w:rPr>
  </w:style>
  <w:style w:type="character" w:styleId="UnresolvedMention">
    <w:name w:val="Unresolved Mention"/>
    <w:basedOn w:val="DefaultParagraphFont"/>
    <w:uiPriority w:val="99"/>
    <w:semiHidden/>
    <w:unhideWhenUsed/>
    <w:rsid w:val="00F30542"/>
    <w:rPr>
      <w:color w:val="605E5C"/>
      <w:shd w:val="clear" w:color="auto" w:fill="E1DFDD"/>
    </w:rPr>
  </w:style>
  <w:style w:type="paragraph" w:customStyle="1" w:styleId="m3991436781553222275gmail-paragraph">
    <w:name w:val="m_3991436781553222275gmail-paragraph"/>
    <w:basedOn w:val="Normal"/>
    <w:rsid w:val="00C31F3F"/>
    <w:pPr>
      <w:spacing w:before="100" w:beforeAutospacing="1" w:after="100" w:afterAutospacing="1" w:line="240" w:lineRule="auto"/>
      <w:ind w:firstLine="0"/>
    </w:pPr>
    <w:rPr>
      <w:rFonts w:ascii="Times New Roman" w:eastAsia="Times New Roman" w:hAnsi="Times New Roman" w:cs="Times New Roman"/>
      <w:lang w:eastAsia="en-US"/>
    </w:rPr>
  </w:style>
  <w:style w:type="character" w:customStyle="1" w:styleId="m3991436781553222275gmail-normaltextrun">
    <w:name w:val="m_3991436781553222275gmail-normaltextrun"/>
    <w:basedOn w:val="DefaultParagraphFont"/>
    <w:rsid w:val="00C31F3F"/>
  </w:style>
  <w:style w:type="character" w:customStyle="1" w:styleId="m3991436781553222275gmail-eop">
    <w:name w:val="m_3991436781553222275gmail-eop"/>
    <w:basedOn w:val="DefaultParagraphFont"/>
    <w:rsid w:val="00C31F3F"/>
  </w:style>
  <w:style w:type="paragraph" w:styleId="BalloonText">
    <w:name w:val="Balloon Text"/>
    <w:basedOn w:val="Normal"/>
    <w:link w:val="BalloonTextChar"/>
    <w:uiPriority w:val="99"/>
    <w:semiHidden/>
    <w:unhideWhenUsed/>
    <w:rsid w:val="00C31F3F"/>
    <w:pPr>
      <w:spacing w:line="240" w:lineRule="auto"/>
      <w:ind w:firstLine="0"/>
    </w:pPr>
    <w:rPr>
      <w:rFonts w:ascii="Segoe UI" w:eastAsiaTheme="minorHAnsi" w:hAnsi="Segoe UI" w:cs="Segoe UI"/>
      <w:sz w:val="18"/>
      <w:szCs w:val="18"/>
      <w:lang w:eastAsia="en-US"/>
    </w:rPr>
  </w:style>
  <w:style w:type="character" w:customStyle="1" w:styleId="BalloonTextChar">
    <w:name w:val="Balloon Text Char"/>
    <w:basedOn w:val="DefaultParagraphFont"/>
    <w:link w:val="BalloonText"/>
    <w:uiPriority w:val="99"/>
    <w:semiHidden/>
    <w:rsid w:val="00C31F3F"/>
    <w:rPr>
      <w:rFonts w:ascii="Segoe UI" w:eastAsiaTheme="minorHAnsi" w:hAnsi="Segoe UI" w:cs="Segoe UI"/>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AppData\Local\Packages\Microsoft.Office.Desktop_8wekyb3d8bbwe\LocalCache\Roaming\Microsoft\Templates\Story%20manuscript%20forma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B017C9C11B04C348FF38D3A0FB21ED1"/>
        <w:category>
          <w:name w:val="General"/>
          <w:gallery w:val="placeholder"/>
        </w:category>
        <w:types>
          <w:type w:val="bbPlcHdr"/>
        </w:types>
        <w:behaviors>
          <w:behavior w:val="content"/>
        </w:behaviors>
        <w:guid w:val="{A57CE368-00BB-447E-90DA-CA38C66FF540}"/>
      </w:docPartPr>
      <w:docPartBody>
        <w:p w:rsidR="00C61C05" w:rsidRDefault="00011BDC">
          <w:pPr>
            <w:pStyle w:val="4B017C9C11B04C348FF38D3A0FB21ED1"/>
          </w:pPr>
          <w:r>
            <w:t>Generally underlining should be used instead of italics, but if uncertain, consult submission guidelines.</w:t>
          </w:r>
        </w:p>
      </w:docPartBody>
    </w:docPart>
    <w:docPart>
      <w:docPartPr>
        <w:name w:val="D3A4936B7CEA44E2B93A7DE296CB24C7"/>
        <w:category>
          <w:name w:val="General"/>
          <w:gallery w:val="placeholder"/>
        </w:category>
        <w:types>
          <w:type w:val="bbPlcHdr"/>
        </w:types>
        <w:behaviors>
          <w:behavior w:val="content"/>
        </w:behaviors>
        <w:guid w:val="{5CDE16C7-96FB-491A-AFE4-4D1B2BF9943F}"/>
      </w:docPartPr>
      <w:docPartBody>
        <w:p w:rsidR="00011BDC" w:rsidRDefault="00011BDC">
          <w:pPr>
            <w:pStyle w:val="D3A4936B7CEA44E2B93A7DE296CB24C7"/>
          </w:pPr>
          <w:r>
            <w:t>#</w:t>
          </w:r>
        </w:p>
      </w:docPartBody>
    </w:docPart>
    <w:docPart>
      <w:docPartPr>
        <w:name w:val="C847388969ED46368F4B6D66D85A7618"/>
        <w:category>
          <w:name w:val="General"/>
          <w:gallery w:val="placeholder"/>
        </w:category>
        <w:types>
          <w:type w:val="bbPlcHdr"/>
        </w:types>
        <w:behaviors>
          <w:behavior w:val="content"/>
        </w:behaviors>
        <w:guid w:val="{AB0FA5FF-D632-456C-BFF8-75F2D8951422}"/>
      </w:docPartPr>
      <w:docPartBody>
        <w:p w:rsidR="00AE32D3" w:rsidRDefault="00A13AF7" w:rsidP="00A13AF7">
          <w:pPr>
            <w:pStyle w:val="C847388969ED46368F4B6D66D85A7618"/>
          </w:pPr>
          <w:r>
            <w:t>title</w:t>
          </w:r>
        </w:p>
      </w:docPartBody>
    </w:docPart>
    <w:docPart>
      <w:docPartPr>
        <w:name w:val="ABE11347BD6340B899C2E2DA67602C3F"/>
        <w:category>
          <w:name w:val="General"/>
          <w:gallery w:val="placeholder"/>
        </w:category>
        <w:types>
          <w:type w:val="bbPlcHdr"/>
        </w:types>
        <w:behaviors>
          <w:behavior w:val="content"/>
        </w:behaviors>
        <w:guid w:val="{457D27EB-D7A7-4031-B840-570F21F4407B}"/>
      </w:docPartPr>
      <w:docPartBody>
        <w:p w:rsidR="00AE32D3" w:rsidRDefault="00A13AF7" w:rsidP="00A13AF7">
          <w:pPr>
            <w:pStyle w:val="ABE11347BD6340B899C2E2DA67602C3F"/>
          </w:pPr>
          <w:r>
            <w:t>By</w:t>
          </w:r>
        </w:p>
      </w:docPartBody>
    </w:docPart>
    <w:docPart>
      <w:docPartPr>
        <w:name w:val="B2948EC450E64554AF3F124EEDBA4F27"/>
        <w:category>
          <w:name w:val="General"/>
          <w:gallery w:val="placeholder"/>
        </w:category>
        <w:types>
          <w:type w:val="bbPlcHdr"/>
        </w:types>
        <w:behaviors>
          <w:behavior w:val="content"/>
        </w:behaviors>
        <w:guid w:val="{6800AC9D-E193-46B4-8F16-A73C39250FD4}"/>
      </w:docPartPr>
      <w:docPartBody>
        <w:p w:rsidR="00AE32D3" w:rsidRDefault="00A13AF7" w:rsidP="00A13AF7">
          <w:pPr>
            <w:pStyle w:val="B2948EC450E64554AF3F124EEDBA4F27"/>
          </w:pPr>
          <w:r>
            <w:t>End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BDC"/>
    <w:rsid w:val="00011BDC"/>
    <w:rsid w:val="0012617E"/>
    <w:rsid w:val="0041760B"/>
    <w:rsid w:val="00420F95"/>
    <w:rsid w:val="00473774"/>
    <w:rsid w:val="0058252A"/>
    <w:rsid w:val="00825F83"/>
    <w:rsid w:val="00853618"/>
    <w:rsid w:val="00A13AF7"/>
    <w:rsid w:val="00AE32D3"/>
    <w:rsid w:val="00B171DA"/>
    <w:rsid w:val="00B33845"/>
    <w:rsid w:val="00C61C05"/>
    <w:rsid w:val="00EB6894"/>
    <w:rsid w:val="00FE2D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B017C9C11B04C348FF38D3A0FB21ED1">
    <w:name w:val="4B017C9C11B04C348FF38D3A0FB21ED1"/>
  </w:style>
  <w:style w:type="paragraph" w:customStyle="1" w:styleId="D3A4936B7CEA44E2B93A7DE296CB24C7">
    <w:name w:val="D3A4936B7CEA44E2B93A7DE296CB24C7"/>
  </w:style>
  <w:style w:type="paragraph" w:customStyle="1" w:styleId="ED8E8337F8C84BD0A4786160C022DFF3">
    <w:name w:val="ED8E8337F8C84BD0A4786160C022DFF3"/>
    <w:rsid w:val="00A13AF7"/>
  </w:style>
  <w:style w:type="paragraph" w:customStyle="1" w:styleId="F16BD9E1DA4A41C881416F67A79B2FB1">
    <w:name w:val="F16BD9E1DA4A41C881416F67A79B2FB1"/>
    <w:rsid w:val="00A13AF7"/>
  </w:style>
  <w:style w:type="paragraph" w:customStyle="1" w:styleId="678598285D7C4550941AD1A88EAD30E3">
    <w:name w:val="678598285D7C4550941AD1A88EAD30E3"/>
    <w:rsid w:val="00A13AF7"/>
  </w:style>
  <w:style w:type="paragraph" w:customStyle="1" w:styleId="C847388969ED46368F4B6D66D85A7618">
    <w:name w:val="C847388969ED46368F4B6D66D85A7618"/>
    <w:rsid w:val="00A13AF7"/>
  </w:style>
  <w:style w:type="paragraph" w:customStyle="1" w:styleId="ABE11347BD6340B899C2E2DA67602C3F">
    <w:name w:val="ABE11347BD6340B899C2E2DA67602C3F"/>
    <w:rsid w:val="00A13AF7"/>
  </w:style>
  <w:style w:type="paragraph" w:customStyle="1" w:styleId="B2948EC450E64554AF3F124EEDBA4F27">
    <w:name w:val="B2948EC450E64554AF3F124EEDBA4F27"/>
    <w:rsid w:val="00A13AF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Story manuscript">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Manuscript">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Story manuscript format</Template>
  <TotalTime>26</TotalTime>
  <Pages>5</Pages>
  <Words>881</Words>
  <Characters>5022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Christian Mueth</dc:creator>
  <cp:keywords>Mueth</cp:keywords>
  <dc:description>The No-Earther</dc:description>
  <cp:lastModifiedBy>Christian Mueth</cp:lastModifiedBy>
  <cp:revision>12</cp:revision>
  <dcterms:created xsi:type="dcterms:W3CDTF">2019-03-14T19:21:00Z</dcterms:created>
  <dcterms:modified xsi:type="dcterms:W3CDTF">2026-08-12T12:37:00Z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y fmtid="{D5CDD505-2E9C-101B-9397-08002B2CF9AE}" pid="8" name="MSIP_Label_f42aa342-8706-4288-bd11-ebb85995028c_Enabled">
    <vt:lpwstr>True</vt:lpwstr>
  </property>
  <property fmtid="{D5CDD505-2E9C-101B-9397-08002B2CF9AE}" pid="9" name="MSIP_Label_f42aa342-8706-4288-bd11-ebb85995028c_SiteId">
    <vt:lpwstr>72f988bf-86f1-41af-91ab-2d7cd011db47</vt:lpwstr>
  </property>
  <property fmtid="{D5CDD505-2E9C-101B-9397-08002B2CF9AE}" pid="10" name="MSIP_Label_f42aa342-8706-4288-bd11-ebb85995028c_Owner">
    <vt:lpwstr>Anumol@vidyatech.com</vt:lpwstr>
  </property>
  <property fmtid="{D5CDD505-2E9C-101B-9397-08002B2CF9AE}" pid="11" name="MSIP_Label_f42aa342-8706-4288-bd11-ebb85995028c_SetDate">
    <vt:lpwstr>2018-04-07T03:26:18.6992250Z</vt:lpwstr>
  </property>
  <property fmtid="{D5CDD505-2E9C-101B-9397-08002B2CF9AE}" pid="12" name="MSIP_Label_f42aa342-8706-4288-bd11-ebb85995028c_Name">
    <vt:lpwstr>General</vt:lpwstr>
  </property>
  <property fmtid="{D5CDD505-2E9C-101B-9397-08002B2CF9AE}" pid="13" name="MSIP_Label_f42aa342-8706-4288-bd11-ebb85995028c_Application">
    <vt:lpwstr>Microsoft Azure Information Protection</vt:lpwstr>
  </property>
  <property fmtid="{D5CDD505-2E9C-101B-9397-08002B2CF9AE}" pid="14" name="MSIP_Label_f42aa342-8706-4288-bd11-ebb85995028c_Extended_MSFT_Method">
    <vt:lpwstr>Automatic</vt:lpwstr>
  </property>
  <property fmtid="{D5CDD505-2E9C-101B-9397-08002B2CF9AE}" pid="15" name="Sensitivity">
    <vt:lpwstr>General</vt:lpwstr>
  </property>
</Properties>
</file>